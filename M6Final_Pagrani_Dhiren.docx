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EFE2962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1331B21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3843E2" wp14:editId="4A9108DF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D1BDFA" w14:textId="4DFC2A13" w:rsidR="004B7E44" w:rsidRPr="004B7E44" w:rsidRDefault="00301EE2" w:rsidP="004B7E44">
                                  <w:pPr>
                                    <w:pStyle w:val="Title"/>
                                  </w:pPr>
                                  <w:r>
                                    <w:t>Global</w:t>
                                  </w:r>
                                  <w:r w:rsidR="004B7E44" w:rsidRPr="004B7E44">
                                    <w:t xml:space="preserve"> </w:t>
                                  </w:r>
                                  <w:r>
                                    <w:t>sales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3843E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" filled="f" stroked="f" strokeweight=".5pt">
                      <v:textbox>
                        <w:txbxContent>
                          <w:p w14:paraId="73D1BDFA" w14:textId="4DFC2A13" w:rsidR="004B7E44" w:rsidRPr="004B7E44" w:rsidRDefault="00301EE2" w:rsidP="004B7E44">
                            <w:pPr>
                              <w:pStyle w:val="Title"/>
                            </w:pPr>
                            <w:r>
                              <w:t>Global</w:t>
                            </w:r>
                            <w:r w:rsidR="004B7E44" w:rsidRPr="004B7E44">
                              <w:t xml:space="preserve"> </w:t>
                            </w:r>
                            <w:r>
                              <w:t>sales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0A4B4D5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0E2FB3" wp14:editId="7048B3F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18835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&#13;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9B9FBD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2C6DE2" wp14:editId="24F59C48">
                      <wp:extent cx="5044344" cy="1207698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4344" cy="120769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D725B4" w14:textId="25AFCA1E" w:rsidR="006B3637" w:rsidRDefault="006B3637" w:rsidP="004B7E44">
                                  <w:pPr>
                                    <w:pStyle w:val="Subtitle"/>
                                    <w:rPr>
                                      <w:sz w:val="48"/>
                                    </w:rPr>
                                  </w:pPr>
                                  <w:r>
                                    <w:rPr>
                                      <w:sz w:val="48"/>
                                    </w:rPr>
                                    <w:t>2016</w:t>
                                  </w:r>
                                </w:p>
                                <w:p w14:paraId="161E53D2" w14:textId="77777777" w:rsidR="006B3637" w:rsidRDefault="006B3637" w:rsidP="004B7E44">
                                  <w:pPr>
                                    <w:pStyle w:val="Subtitle"/>
                                    <w:rPr>
                                      <w:sz w:val="48"/>
                                    </w:rPr>
                                  </w:pPr>
                                </w:p>
                                <w:p w14:paraId="432F8FED" w14:textId="63E9A9A7" w:rsidR="004B7E44" w:rsidRPr="00AA44C4" w:rsidRDefault="00AA44C4" w:rsidP="004B7E44">
                                  <w:pPr>
                                    <w:pStyle w:val="Subtitle"/>
                                    <w:rPr>
                                      <w:sz w:val="48"/>
                                    </w:rPr>
                                  </w:pPr>
                                  <w:r w:rsidRPr="00AA44C4">
                                    <w:rPr>
                                      <w:sz w:val="48"/>
                                    </w:rPr>
                                    <w:t xml:space="preserve">M6 Project – Introduction to </w:t>
                                  </w:r>
                                  <w:proofErr w:type="spellStart"/>
                                  <w:r w:rsidRPr="00AA44C4">
                                    <w:rPr>
                                      <w:sz w:val="48"/>
                                    </w:rPr>
                                    <w:t>Aalytics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2C6DE2" id="Text Box 3" o:spid="_x0000_s1027" type="#_x0000_t202" style="width:397.2pt;height:9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" filled="f" stroked="f" strokeweight=".5pt">
                      <v:textbox>
                        <w:txbxContent>
                          <w:p w14:paraId="03D725B4" w14:textId="25AFCA1E" w:rsidR="006B3637" w:rsidRDefault="006B3637" w:rsidP="004B7E44">
                            <w:pPr>
                              <w:pStyle w:val="Subtitle"/>
                              <w:rPr>
                                <w:sz w:val="48"/>
                              </w:rPr>
                            </w:pPr>
                            <w:r>
                              <w:rPr>
                                <w:sz w:val="48"/>
                              </w:rPr>
                              <w:t>2016</w:t>
                            </w:r>
                          </w:p>
                          <w:p w14:paraId="161E53D2" w14:textId="77777777" w:rsidR="006B3637" w:rsidRDefault="006B3637" w:rsidP="004B7E44">
                            <w:pPr>
                              <w:pStyle w:val="Subtitle"/>
                              <w:rPr>
                                <w:sz w:val="48"/>
                              </w:rPr>
                            </w:pPr>
                          </w:p>
                          <w:p w14:paraId="432F8FED" w14:textId="63E9A9A7" w:rsidR="004B7E44" w:rsidRPr="00AA44C4" w:rsidRDefault="00AA44C4" w:rsidP="004B7E44">
                            <w:pPr>
                              <w:pStyle w:val="Subtitle"/>
                              <w:rPr>
                                <w:sz w:val="48"/>
                              </w:rPr>
                            </w:pPr>
                            <w:r w:rsidRPr="00AA44C4">
                              <w:rPr>
                                <w:sz w:val="48"/>
                              </w:rPr>
                              <w:t xml:space="preserve">M6 Project – Introduction to </w:t>
                            </w:r>
                            <w:proofErr w:type="spellStart"/>
                            <w:r w:rsidRPr="00AA44C4">
                              <w:rPr>
                                <w:sz w:val="48"/>
                              </w:rPr>
                              <w:t>Aalytics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23CF52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86A390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157A91" wp14:editId="747D6541">
                      <wp:extent cx="2842054" cy="469557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C569FD" w14:textId="19E7CBF4" w:rsidR="004B7E44" w:rsidRPr="004B7E44" w:rsidRDefault="00AA44C4" w:rsidP="004B7E44">
                                  <w:pPr>
                                    <w:pStyle w:val="Heading1"/>
                                  </w:pPr>
                                  <w:r>
                                    <w:t>Dhiren Pagrani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157A91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" filled="f" stroked="f" strokeweight=".5pt">
                      <v:textbox>
                        <w:txbxContent>
                          <w:p w14:paraId="38C569FD" w14:textId="19E7CBF4" w:rsidR="004B7E44" w:rsidRPr="004B7E44" w:rsidRDefault="00AA44C4" w:rsidP="004B7E44">
                            <w:pPr>
                              <w:pStyle w:val="Heading1"/>
                            </w:pPr>
                            <w:r>
                              <w:t>Dhiren Pagrani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3DBB09" w14:textId="41EADEA9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495F9C" wp14:editId="541D9474">
                      <wp:extent cx="3488788" cy="605155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8788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E8B212" w14:textId="0B6A8EFC" w:rsidR="004B7E44" w:rsidRPr="00AA44C4" w:rsidRDefault="00AA44C4" w:rsidP="004B7E44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AA44C4">
                                    <w:rPr>
                                      <w:sz w:val="32"/>
                                    </w:rPr>
                                    <w:t xml:space="preserve">Professor: Dr. Dee </w:t>
                                  </w:r>
                                  <w:proofErr w:type="spellStart"/>
                                  <w:r w:rsidRPr="00AA44C4">
                                    <w:rPr>
                                      <w:sz w:val="32"/>
                                    </w:rPr>
                                    <w:t>Chiluiz</w:t>
                                  </w:r>
                                  <w:r w:rsidR="003F7710">
                                    <w:rPr>
                                      <w:sz w:val="32"/>
                                    </w:rPr>
                                    <w:t>a</w:t>
                                  </w:r>
                                  <w:proofErr w:type="spellEnd"/>
                                  <w:r w:rsidRPr="00AA44C4">
                                    <w:rPr>
                                      <w:sz w:val="32"/>
                                    </w:rPr>
                                    <w:t xml:space="preserve"> Ryes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0495F9C" id="Text Box 7" o:spid="_x0000_s1029" type="#_x0000_t202" style="width:274.7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" filled="f" stroked="f" strokeweight=".5pt">
                      <v:textbox>
                        <w:txbxContent>
                          <w:p w14:paraId="4AE8B212" w14:textId="0B6A8EFC" w:rsidR="004B7E44" w:rsidRPr="00AA44C4" w:rsidRDefault="00AA44C4" w:rsidP="004B7E44">
                            <w:pPr>
                              <w:rPr>
                                <w:sz w:val="32"/>
                              </w:rPr>
                            </w:pPr>
                            <w:r w:rsidRPr="00AA44C4">
                              <w:rPr>
                                <w:sz w:val="32"/>
                              </w:rPr>
                              <w:t xml:space="preserve">Professor: Dr. Dee </w:t>
                            </w:r>
                            <w:proofErr w:type="spellStart"/>
                            <w:r w:rsidRPr="00AA44C4">
                              <w:rPr>
                                <w:sz w:val="32"/>
                              </w:rPr>
                              <w:t>Chiluiz</w:t>
                            </w:r>
                            <w:r w:rsidR="003F7710">
                              <w:rPr>
                                <w:sz w:val="32"/>
                              </w:rPr>
                              <w:t>a</w:t>
                            </w:r>
                            <w:proofErr w:type="spellEnd"/>
                            <w:r w:rsidRPr="00AA44C4">
                              <w:rPr>
                                <w:sz w:val="32"/>
                              </w:rPr>
                              <w:t xml:space="preserve"> Ryes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9C748C0" wp14:editId="4D9F4F30">
                      <wp:extent cx="1835052" cy="605155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5052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808F40" w14:textId="7FAAA70F" w:rsidR="004B7E44" w:rsidRPr="00AA44C4" w:rsidRDefault="00AA44C4" w:rsidP="004B7E44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AA44C4">
                                    <w:rPr>
                                      <w:sz w:val="32"/>
                                    </w:rPr>
                                    <w:t>October, 2</w:t>
                                  </w:r>
                                  <w:r w:rsidR="005C37EE">
                                    <w:rPr>
                                      <w:sz w:val="32"/>
                                    </w:rPr>
                                    <w:t>2</w:t>
                                  </w:r>
                                  <w:r w:rsidRPr="00AA44C4">
                                    <w:rPr>
                                      <w:sz w:val="32"/>
                                    </w:rPr>
                                    <w:t>,2020</w:t>
                                  </w:r>
                                  <w:r w:rsidR="002C26E4"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C748C0" id="Text Box 10" o:spid="_x0000_s1030" type="#_x0000_t202" style="width:144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" filled="f" stroked="f" strokeweight=".5pt">
                      <v:textbox>
                        <w:txbxContent>
                          <w:p w14:paraId="3A808F40" w14:textId="7FAAA70F" w:rsidR="004B7E44" w:rsidRPr="00AA44C4" w:rsidRDefault="00AA44C4" w:rsidP="004B7E44">
                            <w:pPr>
                              <w:rPr>
                                <w:sz w:val="32"/>
                              </w:rPr>
                            </w:pPr>
                            <w:r w:rsidRPr="00AA44C4">
                              <w:rPr>
                                <w:sz w:val="32"/>
                              </w:rPr>
                              <w:t>October, 2</w:t>
                            </w:r>
                            <w:r w:rsidR="005C37EE">
                              <w:rPr>
                                <w:sz w:val="32"/>
                              </w:rPr>
                              <w:t>2</w:t>
                            </w:r>
                            <w:r w:rsidRPr="00AA44C4">
                              <w:rPr>
                                <w:sz w:val="32"/>
                              </w:rPr>
                              <w:t>,2020</w:t>
                            </w:r>
                            <w:r w:rsidR="002C26E4">
                              <w:rPr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795AB72" w14:textId="2404EAE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4C258168" wp14:editId="63FE33B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D8B377" wp14:editId="2269C4E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7279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" fillcolor="#a4063e [3204]" stroked="f" strokeweight="2pt">
                <w10:wrap anchory="page"/>
              </v:rect>
            </w:pict>
          </mc:Fallback>
        </mc:AlternateContent>
      </w:r>
    </w:p>
    <w:p w14:paraId="441D912D" w14:textId="7CD88B4D" w:rsidR="003319BE" w:rsidRDefault="008E0FD4" w:rsidP="0036163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4EB3C89B" wp14:editId="6F72C4B6">
            <wp:simplePos x="0" y="0"/>
            <wp:positionH relativeFrom="column">
              <wp:posOffset>-91733</wp:posOffset>
            </wp:positionH>
            <wp:positionV relativeFrom="paragraph">
              <wp:posOffset>7870433</wp:posOffset>
            </wp:positionV>
            <wp:extent cx="1574752" cy="582953"/>
            <wp:effectExtent l="0" t="0" r="635" b="127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582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br w:type="page"/>
      </w:r>
    </w:p>
    <w:p w14:paraId="5EB90F81" w14:textId="77777777" w:rsidR="00DE2A50" w:rsidRDefault="00DE2A50" w:rsidP="006467DF">
      <w:pPr>
        <w:pStyle w:val="Heading2"/>
        <w:spacing w:after="500"/>
        <w:jc w:val="both"/>
      </w:pPr>
      <w:r>
        <w:lastRenderedPageBreak/>
        <w:t xml:space="preserve">Global </w:t>
      </w:r>
      <w:r w:rsidR="00696715">
        <w:t xml:space="preserve">Sales </w:t>
      </w:r>
      <w:r>
        <w:t>Report</w:t>
      </w:r>
    </w:p>
    <w:p w14:paraId="182CC784" w14:textId="7C94A692" w:rsidR="004B7E44" w:rsidRDefault="001F77C3" w:rsidP="006467DF">
      <w:pPr>
        <w:pStyle w:val="Heading2"/>
        <w:spacing w:after="500"/>
        <w:jc w:val="both"/>
      </w:pPr>
      <w:r>
        <w:rPr>
          <w:b w:val="0"/>
          <w:i/>
          <w:sz w:val="44"/>
        </w:rPr>
        <w:t>Introduction</w:t>
      </w:r>
    </w:p>
    <w:p w14:paraId="6BB698F4" w14:textId="6B7D2894" w:rsidR="00E36B1F" w:rsidRPr="000147B0" w:rsidRDefault="0058027E" w:rsidP="006467DF">
      <w:pPr>
        <w:jc w:val="both"/>
        <w:rPr>
          <w:rFonts w:asciiTheme="majorHAnsi" w:hAnsiTheme="majorHAnsi"/>
        </w:rPr>
      </w:pPr>
      <w:r w:rsidRPr="000147B0">
        <w:rPr>
          <w:rFonts w:asciiTheme="majorHAnsi" w:hAnsiTheme="majorHAnsi"/>
          <w:color w:val="auto"/>
        </w:rPr>
        <w:t xml:space="preserve">Global Super Store dataset is an informational collection of sales </w:t>
      </w:r>
      <w:r w:rsidR="003D45AF">
        <w:rPr>
          <w:rFonts w:asciiTheme="majorHAnsi" w:hAnsiTheme="majorHAnsi"/>
          <w:color w:val="auto"/>
        </w:rPr>
        <w:t>that</w:t>
      </w:r>
      <w:r w:rsidRPr="000147B0">
        <w:rPr>
          <w:rFonts w:asciiTheme="majorHAnsi" w:hAnsiTheme="majorHAnsi"/>
          <w:color w:val="auto"/>
        </w:rPr>
        <w:t xml:space="preserve"> has 1000 entries. </w:t>
      </w:r>
      <w:r w:rsidR="00987473">
        <w:rPr>
          <w:rFonts w:asciiTheme="majorHAnsi" w:hAnsiTheme="majorHAnsi"/>
          <w:color w:val="auto"/>
        </w:rPr>
        <w:t>The dataset is</w:t>
      </w:r>
      <w:r w:rsidRPr="000147B0">
        <w:rPr>
          <w:rFonts w:asciiTheme="majorHAnsi" w:hAnsiTheme="majorHAnsi"/>
          <w:color w:val="auto"/>
        </w:rPr>
        <w:t xml:space="preserve"> </w:t>
      </w:r>
      <w:r w:rsidR="003D45AF">
        <w:rPr>
          <w:rFonts w:asciiTheme="majorHAnsi" w:hAnsiTheme="majorHAnsi"/>
          <w:color w:val="auto"/>
        </w:rPr>
        <w:t xml:space="preserve">a </w:t>
      </w:r>
      <w:r w:rsidRPr="000147B0">
        <w:rPr>
          <w:rFonts w:asciiTheme="majorHAnsi" w:hAnsiTheme="majorHAnsi"/>
          <w:color w:val="auto"/>
        </w:rPr>
        <w:t>customer-driven informational set, which has the information set through various sellers and markets</w:t>
      </w:r>
      <w:r w:rsidR="00987473">
        <w:rPr>
          <w:rFonts w:asciiTheme="majorHAnsi" w:hAnsiTheme="majorHAnsi"/>
          <w:color w:val="auto"/>
        </w:rPr>
        <w:t xml:space="preserve"> all around the world.</w:t>
      </w:r>
    </w:p>
    <w:p w14:paraId="4695A459" w14:textId="1B86DD52" w:rsidR="006B5FCC" w:rsidRPr="000147B0" w:rsidRDefault="006B5FCC" w:rsidP="006467DF">
      <w:pPr>
        <w:jc w:val="both"/>
        <w:rPr>
          <w:rFonts w:asciiTheme="majorHAnsi" w:hAnsiTheme="majorHAnsi"/>
          <w:b/>
          <w:i/>
          <w:color w:val="auto"/>
          <w:sz w:val="32"/>
        </w:rPr>
      </w:pPr>
    </w:p>
    <w:p w14:paraId="6DC987F9" w14:textId="021337E9" w:rsidR="00696715" w:rsidRPr="000147B0" w:rsidRDefault="00C16AFB" w:rsidP="005C50FF">
      <w:pPr>
        <w:contextualSpacing/>
        <w:jc w:val="both"/>
        <w:rPr>
          <w:rFonts w:asciiTheme="majorHAnsi" w:hAnsiTheme="majorHAnsi"/>
          <w:b/>
          <w:i/>
          <w:sz w:val="32"/>
        </w:rPr>
      </w:pPr>
      <w:r w:rsidRPr="000147B0">
        <w:rPr>
          <w:rFonts w:asciiTheme="majorHAnsi" w:hAnsiTheme="majorHAnsi"/>
          <w:b/>
          <w:i/>
          <w:color w:val="auto"/>
          <w:sz w:val="32"/>
        </w:rPr>
        <w:t xml:space="preserve">Graphical </w:t>
      </w:r>
      <w:r w:rsidR="006F6864" w:rsidRPr="000147B0">
        <w:rPr>
          <w:rFonts w:asciiTheme="majorHAnsi" w:hAnsiTheme="majorHAnsi"/>
          <w:b/>
          <w:i/>
          <w:color w:val="auto"/>
          <w:sz w:val="32"/>
        </w:rPr>
        <w:t>Analysis</w:t>
      </w:r>
    </w:p>
    <w:p w14:paraId="467DF50C" w14:textId="16AD13CA" w:rsidR="000753A7" w:rsidRPr="000147B0" w:rsidRDefault="007C0E36" w:rsidP="005C50FF">
      <w:pPr>
        <w:contextualSpacing/>
        <w:jc w:val="both"/>
        <w:rPr>
          <w:rFonts w:asciiTheme="majorHAnsi" w:hAnsiTheme="majorHAnsi"/>
          <w:color w:val="auto"/>
        </w:rPr>
      </w:pPr>
      <w:r w:rsidRPr="000147B0">
        <w:rPr>
          <w:rFonts w:asciiTheme="majorHAnsi" w:hAnsiTheme="majorHAnsi"/>
          <w:color w:val="auto"/>
        </w:rPr>
        <w:t xml:space="preserve">In this report, we will be analyzing </w:t>
      </w:r>
      <w:r w:rsidR="0013715C" w:rsidRPr="000147B0">
        <w:rPr>
          <w:rFonts w:asciiTheme="majorHAnsi" w:hAnsiTheme="majorHAnsi"/>
          <w:color w:val="auto"/>
        </w:rPr>
        <w:t xml:space="preserve">the </w:t>
      </w:r>
      <w:r w:rsidR="00B9165B" w:rsidRPr="000147B0">
        <w:rPr>
          <w:rFonts w:asciiTheme="majorHAnsi" w:hAnsiTheme="majorHAnsi"/>
          <w:color w:val="auto"/>
        </w:rPr>
        <w:t xml:space="preserve">variables of </w:t>
      </w:r>
      <w:r w:rsidRPr="000147B0">
        <w:rPr>
          <w:rFonts w:asciiTheme="majorHAnsi" w:hAnsiTheme="majorHAnsi"/>
          <w:color w:val="auto"/>
        </w:rPr>
        <w:t xml:space="preserve">the </w:t>
      </w:r>
      <w:r w:rsidR="00061BEA" w:rsidRPr="000147B0">
        <w:rPr>
          <w:rFonts w:asciiTheme="majorHAnsi" w:hAnsiTheme="majorHAnsi"/>
          <w:color w:val="auto"/>
        </w:rPr>
        <w:t>Super Store</w:t>
      </w:r>
      <w:r w:rsidRPr="000147B0">
        <w:rPr>
          <w:rFonts w:asciiTheme="majorHAnsi" w:hAnsiTheme="majorHAnsi"/>
          <w:color w:val="auto"/>
        </w:rPr>
        <w:t xml:space="preserve"> company</w:t>
      </w:r>
      <w:r w:rsidR="000147B0" w:rsidRPr="000147B0">
        <w:rPr>
          <w:rFonts w:asciiTheme="majorHAnsi" w:hAnsiTheme="majorHAnsi"/>
          <w:color w:val="auto"/>
        </w:rPr>
        <w:t xml:space="preserve"> to see which </w:t>
      </w:r>
      <w:r w:rsidR="005C50FF" w:rsidRPr="000147B0">
        <w:rPr>
          <w:rFonts w:asciiTheme="majorHAnsi" w:hAnsiTheme="majorHAnsi"/>
          <w:color w:val="auto"/>
        </w:rPr>
        <w:t xml:space="preserve">part of the world </w:t>
      </w:r>
      <w:r w:rsidR="000147B0" w:rsidRPr="000147B0">
        <w:rPr>
          <w:rFonts w:asciiTheme="majorHAnsi" w:hAnsiTheme="majorHAnsi"/>
          <w:color w:val="auto"/>
        </w:rPr>
        <w:t>gives better revenue and which part needs improvement</w:t>
      </w:r>
      <w:r w:rsidR="005C50FF" w:rsidRPr="000147B0">
        <w:rPr>
          <w:rFonts w:asciiTheme="majorHAnsi" w:hAnsiTheme="majorHAnsi"/>
          <w:color w:val="auto"/>
        </w:rPr>
        <w:t>.</w:t>
      </w:r>
      <w:r w:rsidR="000147B0" w:rsidRPr="000147B0">
        <w:rPr>
          <w:rFonts w:asciiTheme="majorHAnsi" w:hAnsiTheme="majorHAnsi"/>
          <w:color w:val="auto"/>
        </w:rPr>
        <w:t xml:space="preserve"> Out of</w:t>
      </w:r>
      <w:r w:rsidR="00F2167B" w:rsidRPr="000147B0">
        <w:rPr>
          <w:rFonts w:asciiTheme="majorHAnsi" w:hAnsiTheme="majorHAnsi"/>
          <w:color w:val="auto"/>
        </w:rPr>
        <w:t xml:space="preserve"> 24 variables in the dataset 10 </w:t>
      </w:r>
      <w:r w:rsidR="005D174A" w:rsidRPr="000147B0">
        <w:rPr>
          <w:rFonts w:asciiTheme="majorHAnsi" w:hAnsiTheme="majorHAnsi"/>
          <w:color w:val="auto"/>
        </w:rPr>
        <w:t>are</w:t>
      </w:r>
      <w:r w:rsidR="00F2167B" w:rsidRPr="000147B0">
        <w:rPr>
          <w:rFonts w:asciiTheme="majorHAnsi" w:hAnsiTheme="majorHAnsi"/>
          <w:color w:val="auto"/>
        </w:rPr>
        <w:t xml:space="preserve"> considered in this report. </w:t>
      </w:r>
      <w:r w:rsidR="00434028">
        <w:rPr>
          <w:rFonts w:asciiTheme="majorHAnsi" w:hAnsiTheme="majorHAnsi"/>
          <w:color w:val="auto"/>
        </w:rPr>
        <w:t>Graphs below are</w:t>
      </w:r>
      <w:r w:rsidR="00B9165B" w:rsidRPr="000147B0">
        <w:rPr>
          <w:rFonts w:asciiTheme="majorHAnsi" w:hAnsiTheme="majorHAnsi"/>
          <w:color w:val="auto"/>
        </w:rPr>
        <w:t xml:space="preserve"> made using </w:t>
      </w:r>
      <w:r w:rsidR="00040A3B" w:rsidRPr="000147B0">
        <w:rPr>
          <w:rFonts w:asciiTheme="majorHAnsi" w:hAnsiTheme="majorHAnsi"/>
          <w:color w:val="auto"/>
        </w:rPr>
        <w:t xml:space="preserve">Descriptive analysis of </w:t>
      </w:r>
      <w:r w:rsidR="00F2167B" w:rsidRPr="000147B0">
        <w:rPr>
          <w:rFonts w:asciiTheme="majorHAnsi" w:hAnsiTheme="majorHAnsi"/>
          <w:color w:val="auto"/>
        </w:rPr>
        <w:t>5 categorical</w:t>
      </w:r>
      <w:r w:rsidR="005D174A" w:rsidRPr="000147B0">
        <w:rPr>
          <w:rFonts w:asciiTheme="majorHAnsi" w:hAnsiTheme="majorHAnsi"/>
          <w:color w:val="auto"/>
        </w:rPr>
        <w:t xml:space="preserve"> variables </w:t>
      </w:r>
      <w:r w:rsidR="00434028">
        <w:rPr>
          <w:rFonts w:asciiTheme="majorHAnsi" w:hAnsiTheme="majorHAnsi"/>
          <w:color w:val="auto"/>
        </w:rPr>
        <w:t xml:space="preserve">taken in this report. These graphs </w:t>
      </w:r>
      <w:r w:rsidR="003D45AF">
        <w:rPr>
          <w:rFonts w:asciiTheme="majorHAnsi" w:hAnsiTheme="majorHAnsi"/>
          <w:color w:val="auto"/>
        </w:rPr>
        <w:t>reveal</w:t>
      </w:r>
      <w:r w:rsidR="005D174A" w:rsidRPr="000147B0">
        <w:rPr>
          <w:rFonts w:asciiTheme="majorHAnsi" w:hAnsiTheme="majorHAnsi"/>
          <w:color w:val="auto"/>
        </w:rPr>
        <w:t xml:space="preserve"> </w:t>
      </w:r>
      <w:r w:rsidR="00B9165B" w:rsidRPr="000147B0">
        <w:rPr>
          <w:rFonts w:asciiTheme="majorHAnsi" w:hAnsiTheme="majorHAnsi"/>
          <w:color w:val="auto"/>
        </w:rPr>
        <w:t>information</w:t>
      </w:r>
      <w:r w:rsidR="005D174A" w:rsidRPr="000147B0">
        <w:rPr>
          <w:rFonts w:asciiTheme="majorHAnsi" w:hAnsiTheme="majorHAnsi"/>
          <w:color w:val="auto"/>
        </w:rPr>
        <w:t xml:space="preserve"> </w:t>
      </w:r>
      <w:r w:rsidR="000147B0" w:rsidRPr="000147B0">
        <w:rPr>
          <w:rFonts w:asciiTheme="majorHAnsi" w:hAnsiTheme="majorHAnsi"/>
          <w:color w:val="auto"/>
        </w:rPr>
        <w:t xml:space="preserve">about </w:t>
      </w:r>
      <w:r w:rsidR="003D45AF">
        <w:rPr>
          <w:rFonts w:asciiTheme="majorHAnsi" w:hAnsiTheme="majorHAnsi"/>
          <w:color w:val="auto"/>
        </w:rPr>
        <w:t xml:space="preserve">the </w:t>
      </w:r>
      <w:r w:rsidR="000147B0" w:rsidRPr="000147B0">
        <w:rPr>
          <w:rFonts w:asciiTheme="majorHAnsi" w:hAnsiTheme="majorHAnsi"/>
          <w:color w:val="auto"/>
        </w:rPr>
        <w:t>contribution of individual</w:t>
      </w:r>
      <w:r w:rsidR="005D174A" w:rsidRPr="000147B0">
        <w:rPr>
          <w:rFonts w:asciiTheme="majorHAnsi" w:hAnsiTheme="majorHAnsi"/>
          <w:color w:val="auto"/>
        </w:rPr>
        <w:t xml:space="preserve"> </w:t>
      </w:r>
      <w:r w:rsidR="00434028">
        <w:rPr>
          <w:rFonts w:asciiTheme="majorHAnsi" w:hAnsiTheme="majorHAnsi"/>
          <w:color w:val="auto"/>
        </w:rPr>
        <w:t>variables in different regions</w:t>
      </w:r>
      <w:r w:rsidR="00F2167B" w:rsidRPr="000147B0">
        <w:rPr>
          <w:rFonts w:asciiTheme="majorHAnsi" w:hAnsiTheme="majorHAnsi"/>
          <w:color w:val="auto"/>
        </w:rPr>
        <w:t>.</w:t>
      </w:r>
    </w:p>
    <w:p w14:paraId="3BFF7627" w14:textId="58D33399" w:rsidR="000753A7" w:rsidRDefault="009D70EF" w:rsidP="004B7E44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2782E" wp14:editId="4861C252">
                <wp:simplePos x="0" y="0"/>
                <wp:positionH relativeFrom="column">
                  <wp:posOffset>-1106805</wp:posOffset>
                </wp:positionH>
                <wp:positionV relativeFrom="paragraph">
                  <wp:posOffset>23858</wp:posOffset>
                </wp:positionV>
                <wp:extent cx="8778240" cy="6378848"/>
                <wp:effectExtent l="0" t="0" r="10160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8240" cy="6378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604B6" w14:textId="77777777" w:rsidR="00696715" w:rsidRDefault="007009C9">
                            <w:r w:rsidRPr="00F2167B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054EC11A" wp14:editId="1CECD88F">
                                  <wp:extent cx="2697480" cy="2322576"/>
                                  <wp:effectExtent l="0" t="0" r="4445" b="1905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marke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7480" cy="2322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2167B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75BE9413" wp14:editId="1B534B53">
                                  <wp:extent cx="2743200" cy="2350008"/>
                                  <wp:effectExtent l="0" t="0" r="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Segmen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0" cy="235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2167B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56A6F4A4" wp14:editId="01C697A7">
                                  <wp:extent cx="2679192" cy="2286000"/>
                                  <wp:effectExtent l="0" t="0" r="635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Category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9192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467D6C" w14:textId="5341A023" w:rsidR="00364264" w:rsidRDefault="00513BF0">
                            <w:r w:rsidRPr="00F2167B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34378A54" wp14:editId="6948E018">
                                  <wp:extent cx="3721608" cy="3200400"/>
                                  <wp:effectExtent l="0" t="0" r="0" b="0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Region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1608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96715">
                              <w:t xml:space="preserve">           </w:t>
                            </w:r>
                            <w:r w:rsidRPr="00F2167B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17372028" wp14:editId="2BC9D64E">
                                  <wp:extent cx="3749040" cy="3200400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Countrywise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6117EE" w14:textId="13D77E34" w:rsidR="00696715" w:rsidRDefault="00696715"/>
                          <w:p w14:paraId="4D114C3C" w14:textId="2BA66E3E" w:rsidR="000753A7" w:rsidRDefault="000753A7"/>
                          <w:p w14:paraId="2AE00F33" w14:textId="70B3E6B9" w:rsidR="000753A7" w:rsidRDefault="000753A7"/>
                          <w:p w14:paraId="40A7472F" w14:textId="6C62B934" w:rsidR="000753A7" w:rsidRDefault="000753A7"/>
                          <w:p w14:paraId="2267E5A5" w14:textId="77777777" w:rsidR="000753A7" w:rsidRDefault="000753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782E" id="Text Box 37" o:spid="_x0000_s1031" type="#_x0000_t202" style="position:absolute;margin-left:-87.15pt;margin-top:1.9pt;width:691.2pt;height:50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" fillcolor="white [3201]" strokeweight=".5pt">
                <v:textbox>
                  <w:txbxContent>
                    <w:p w14:paraId="1AC604B6" w14:textId="77777777" w:rsidR="00696715" w:rsidRDefault="007009C9">
                      <w:r w:rsidRPr="00F2167B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054EC11A" wp14:editId="1CECD88F">
                            <wp:extent cx="2697480" cy="2322576"/>
                            <wp:effectExtent l="0" t="0" r="4445" b="1905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marke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7480" cy="2322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2167B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75BE9413" wp14:editId="1B534B53">
                            <wp:extent cx="2743200" cy="2350008"/>
                            <wp:effectExtent l="0" t="0" r="0" b="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Segme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3200" cy="2350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2167B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56A6F4A4" wp14:editId="01C697A7">
                            <wp:extent cx="2679192" cy="2286000"/>
                            <wp:effectExtent l="0" t="0" r="635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Category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9192" cy="228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467D6C" w14:textId="5341A023" w:rsidR="00364264" w:rsidRDefault="00513BF0">
                      <w:r w:rsidRPr="00F2167B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34378A54" wp14:editId="6948E018">
                            <wp:extent cx="3721608" cy="3200400"/>
                            <wp:effectExtent l="0" t="0" r="0" b="0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Region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1608" cy="320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96715">
                        <w:t xml:space="preserve">           </w:t>
                      </w:r>
                      <w:r w:rsidRPr="00F2167B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17372028" wp14:editId="2BC9D64E">
                            <wp:extent cx="3749040" cy="3200400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Countrywise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0" cy="320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6117EE" w14:textId="13D77E34" w:rsidR="00696715" w:rsidRDefault="00696715"/>
                    <w:p w14:paraId="4D114C3C" w14:textId="2BA66E3E" w:rsidR="000753A7" w:rsidRDefault="000753A7"/>
                    <w:p w14:paraId="2AE00F33" w14:textId="70B3E6B9" w:rsidR="000753A7" w:rsidRDefault="000753A7"/>
                    <w:p w14:paraId="40A7472F" w14:textId="6C62B934" w:rsidR="000753A7" w:rsidRDefault="000753A7"/>
                    <w:p w14:paraId="2267E5A5" w14:textId="77777777" w:rsidR="000753A7" w:rsidRDefault="000753A7"/>
                  </w:txbxContent>
                </v:textbox>
              </v:shape>
            </w:pict>
          </mc:Fallback>
        </mc:AlternateContent>
      </w:r>
    </w:p>
    <w:p w14:paraId="4749DC73" w14:textId="54FCAE16" w:rsidR="000753A7" w:rsidRDefault="000753A7" w:rsidP="004B7E44">
      <w:pPr>
        <w:rPr>
          <w:color w:val="auto"/>
        </w:rPr>
      </w:pPr>
    </w:p>
    <w:p w14:paraId="13379DF1" w14:textId="00002EE4" w:rsidR="000753A7" w:rsidRDefault="000753A7" w:rsidP="004B7E44">
      <w:pPr>
        <w:rPr>
          <w:color w:val="auto"/>
        </w:rPr>
      </w:pPr>
    </w:p>
    <w:p w14:paraId="619194D3" w14:textId="6B248555" w:rsidR="00364264" w:rsidRDefault="00364264" w:rsidP="004B7E44">
      <w:pPr>
        <w:rPr>
          <w:color w:val="auto"/>
        </w:rPr>
      </w:pPr>
    </w:p>
    <w:p w14:paraId="7A48150F" w14:textId="72D2568B" w:rsidR="00FC4A53" w:rsidRPr="00364264" w:rsidRDefault="00FC4A53" w:rsidP="004B7E44">
      <w:pPr>
        <w:rPr>
          <w:color w:val="auto"/>
        </w:rPr>
      </w:pPr>
    </w:p>
    <w:p w14:paraId="15AAD4DF" w14:textId="55B51AEB" w:rsidR="00FC4A53" w:rsidRDefault="00FC4A53" w:rsidP="004B7E44"/>
    <w:p w14:paraId="1FD69425" w14:textId="09D35580" w:rsidR="00FC4A53" w:rsidRDefault="00FC4A53" w:rsidP="004B7E44"/>
    <w:p w14:paraId="0193EB91" w14:textId="22C0C97B" w:rsidR="00FC4A53" w:rsidRDefault="00FC4A53" w:rsidP="004B7E44"/>
    <w:p w14:paraId="58FE492D" w14:textId="2E4A325B" w:rsidR="00FC4A53" w:rsidRDefault="00FC4A53" w:rsidP="004B7E44"/>
    <w:p w14:paraId="6F7A9789" w14:textId="4D1451BD" w:rsidR="00FC4A53" w:rsidRDefault="00FC4A53" w:rsidP="004B7E44"/>
    <w:p w14:paraId="1F9099F3" w14:textId="096ED466" w:rsidR="00FC4A53" w:rsidRDefault="00FC4A53" w:rsidP="004B7E44"/>
    <w:p w14:paraId="7BD70DB7" w14:textId="04361C52" w:rsidR="00FC4A53" w:rsidRDefault="00FC4A53" w:rsidP="004B7E44"/>
    <w:p w14:paraId="2AE92C90" w14:textId="4E5F61AF" w:rsidR="00FC4A53" w:rsidRDefault="00FC4A53" w:rsidP="004B7E44"/>
    <w:p w14:paraId="3C335A74" w14:textId="1921F2DA" w:rsidR="00FC4A53" w:rsidRDefault="00FC4A53" w:rsidP="004B7E44"/>
    <w:p w14:paraId="466E5F73" w14:textId="135098D8" w:rsidR="00FC4A53" w:rsidRDefault="00FC4A53" w:rsidP="004B7E44"/>
    <w:p w14:paraId="160456AF" w14:textId="14FDA555" w:rsidR="00FC4A53" w:rsidRDefault="00FC4A53" w:rsidP="004B7E44"/>
    <w:p w14:paraId="6A1A974B" w14:textId="192AFFCD" w:rsidR="00FC4A53" w:rsidRDefault="00FC4A53" w:rsidP="004B7E44"/>
    <w:p w14:paraId="21A41000" w14:textId="2E069024" w:rsidR="00FC4A53" w:rsidRDefault="00FC4A53" w:rsidP="004B7E44"/>
    <w:p w14:paraId="7DC5CA91" w14:textId="27F912D7" w:rsidR="00FC4A53" w:rsidRDefault="00FC4A53" w:rsidP="004B7E44"/>
    <w:p w14:paraId="195486D1" w14:textId="5AC4C90E" w:rsidR="00FC4A53" w:rsidRDefault="00FC4A53" w:rsidP="004B7E44"/>
    <w:p w14:paraId="4A6202B7" w14:textId="2D0EFE26" w:rsidR="00FC4A53" w:rsidRDefault="00FC4A53" w:rsidP="004B7E44"/>
    <w:p w14:paraId="03256FC5" w14:textId="2B0DDD77" w:rsidR="00F9578C" w:rsidRDefault="00694FD6" w:rsidP="006467DF">
      <w:pPr>
        <w:pStyle w:val="Heading2"/>
        <w:spacing w:after="500"/>
        <w:contextualSpacing/>
        <w:rPr>
          <w:i/>
          <w:sz w:val="32"/>
        </w:rPr>
      </w:pPr>
      <w:r>
        <w:rPr>
          <w:i/>
          <w:sz w:val="32"/>
        </w:rPr>
        <w:lastRenderedPageBreak/>
        <w:t>Statistical Analysis</w:t>
      </w:r>
    </w:p>
    <w:p w14:paraId="4DF5F3DF" w14:textId="77777777" w:rsidR="00694FD6" w:rsidRDefault="00694FD6" w:rsidP="006467DF">
      <w:pPr>
        <w:pStyle w:val="Heading2"/>
        <w:spacing w:after="500"/>
        <w:contextualSpacing/>
        <w:rPr>
          <w:i/>
          <w:sz w:val="32"/>
        </w:rPr>
      </w:pPr>
    </w:p>
    <w:p w14:paraId="789B0608" w14:textId="79DE61D4" w:rsidR="001D6328" w:rsidRDefault="00AE3203" w:rsidP="006467DF">
      <w:pPr>
        <w:pStyle w:val="Heading2"/>
        <w:spacing w:after="500"/>
        <w:rPr>
          <w:b w:val="0"/>
          <w:sz w:val="32"/>
        </w:rPr>
      </w:pPr>
      <w:r>
        <w:rPr>
          <w:b w:val="0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0D0678" wp14:editId="40F7A163">
                <wp:simplePos x="0" y="0"/>
                <wp:positionH relativeFrom="column">
                  <wp:posOffset>-220980</wp:posOffset>
                </wp:positionH>
                <wp:positionV relativeFrom="paragraph">
                  <wp:posOffset>257810</wp:posOffset>
                </wp:positionV>
                <wp:extent cx="6797040" cy="1851660"/>
                <wp:effectExtent l="12700" t="12700" r="10160" b="15240"/>
                <wp:wrapNone/>
                <wp:docPr id="74" name="Fra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040" cy="185166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5DC6" id="Frame 74" o:spid="_x0000_s1026" style="position:absolute;margin-left:-17.4pt;margin-top:20.3pt;width:535.2pt;height:14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97040,18516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" path="m,l6797040,r,1851660l,1851660,,xm231458,231458r,1388745l6565583,1620203r,-1388745l231458,231458xe" fillcolor="white [3201]" strokecolor="#a4063e [3209]" strokeweight="2pt">
                <v:path arrowok="t" o:connecttype="custom" o:connectlocs="0,0;6797040,0;6797040,1851660;0,1851660;0,0;231458,231458;231458,1620203;6565583,1620203;6565583,231458;231458,231458" o:connectangles="0,0,0,0,0,0,0,0,0,0"/>
              </v:shape>
            </w:pict>
          </mc:Fallback>
        </mc:AlternateContent>
      </w:r>
      <w:r w:rsidR="00381A83">
        <w:rPr>
          <w:b w:val="0"/>
          <w:sz w:val="32"/>
        </w:rPr>
        <w:t>S</w:t>
      </w:r>
      <w:r w:rsidR="00E830DE">
        <w:rPr>
          <w:b w:val="0"/>
          <w:sz w:val="32"/>
        </w:rPr>
        <w:t xml:space="preserve">tatistical analysis of </w:t>
      </w:r>
      <w:r w:rsidR="00F81309">
        <w:rPr>
          <w:b w:val="0"/>
          <w:sz w:val="32"/>
        </w:rPr>
        <w:t>numerical</w:t>
      </w:r>
      <w:r w:rsidR="00E830DE">
        <w:rPr>
          <w:b w:val="0"/>
          <w:sz w:val="32"/>
        </w:rPr>
        <w:t xml:space="preserve"> variables</w:t>
      </w:r>
      <w:r w:rsidR="00D3105A">
        <w:rPr>
          <w:b w:val="0"/>
          <w:sz w:val="32"/>
        </w:rPr>
        <w:t>.</w:t>
      </w:r>
    </w:p>
    <w:p w14:paraId="36897FBA" w14:textId="7072A118" w:rsidR="00E830DE" w:rsidRDefault="00D3105A" w:rsidP="006467DF">
      <w:pPr>
        <w:pStyle w:val="Heading2"/>
        <w:spacing w:after="500"/>
        <w:rPr>
          <w:b w:val="0"/>
          <w:sz w:val="32"/>
        </w:rPr>
      </w:pPr>
      <w:r>
        <w:rPr>
          <w:b w:val="0"/>
          <w:noProof/>
          <w:sz w:val="32"/>
        </w:rPr>
        <w:drawing>
          <wp:inline distT="0" distB="0" distL="0" distR="0" wp14:anchorId="437BADBA" wp14:editId="788DBC02">
            <wp:extent cx="6309360" cy="1246909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20-10-21 at 5.11.2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24" cy="1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5F8" w14:textId="2DBCCD29" w:rsidR="00B45FE7" w:rsidRDefault="00AB30DB" w:rsidP="006467DF">
      <w:pPr>
        <w:pStyle w:val="Heading2"/>
        <w:spacing w:after="500"/>
        <w:rPr>
          <w:i/>
          <w:sz w:val="32"/>
        </w:rPr>
      </w:pPr>
      <w:r>
        <w:rPr>
          <w:i/>
          <w:sz w:val="32"/>
        </w:rPr>
        <w:t xml:space="preserve">Basic </w:t>
      </w:r>
      <w:r w:rsidR="00B45FE7" w:rsidRPr="00B45FE7">
        <w:rPr>
          <w:i/>
          <w:sz w:val="32"/>
        </w:rPr>
        <w:t>Descriptive Analysis</w:t>
      </w:r>
    </w:p>
    <w:p w14:paraId="394D5FFE" w14:textId="328EAE5A" w:rsidR="00CA3C4A" w:rsidRDefault="003D45AF" w:rsidP="00E86FD8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>
        <w:rPr>
          <w:b w:val="0"/>
          <w:sz w:val="32"/>
        </w:rPr>
        <w:t>The company</w:t>
      </w:r>
      <w:r w:rsidR="003309AB" w:rsidRPr="00FD73A3">
        <w:rPr>
          <w:b w:val="0"/>
          <w:sz w:val="32"/>
        </w:rPr>
        <w:t xml:space="preserve"> sells </w:t>
      </w:r>
      <w:r>
        <w:rPr>
          <w:b w:val="0"/>
          <w:sz w:val="32"/>
        </w:rPr>
        <w:t xml:space="preserve">the </w:t>
      </w:r>
      <w:r w:rsidR="003309AB" w:rsidRPr="00FD73A3">
        <w:rPr>
          <w:b w:val="0"/>
          <w:sz w:val="32"/>
        </w:rPr>
        <w:t xml:space="preserve">highest </w:t>
      </w:r>
      <w:r w:rsidR="00434028" w:rsidRPr="00FD73A3">
        <w:rPr>
          <w:b w:val="0"/>
          <w:sz w:val="32"/>
        </w:rPr>
        <w:t>product</w:t>
      </w:r>
      <w:r w:rsidR="00434028">
        <w:rPr>
          <w:b w:val="0"/>
          <w:sz w:val="32"/>
        </w:rPr>
        <w:t>s</w:t>
      </w:r>
      <w:r w:rsidR="00434028" w:rsidRPr="00FD73A3">
        <w:rPr>
          <w:b w:val="0"/>
          <w:sz w:val="32"/>
        </w:rPr>
        <w:t xml:space="preserve"> </w:t>
      </w:r>
      <w:r w:rsidR="003309AB" w:rsidRPr="00FD73A3">
        <w:rPr>
          <w:b w:val="0"/>
          <w:sz w:val="32"/>
        </w:rPr>
        <w:t xml:space="preserve">in </w:t>
      </w:r>
      <w:r w:rsidR="0013715C">
        <w:rPr>
          <w:b w:val="0"/>
          <w:sz w:val="32"/>
        </w:rPr>
        <w:t xml:space="preserve">the </w:t>
      </w:r>
      <w:r w:rsidR="003309AB" w:rsidRPr="00FD73A3">
        <w:rPr>
          <w:b w:val="0"/>
          <w:sz w:val="32"/>
        </w:rPr>
        <w:t xml:space="preserve">Asia </w:t>
      </w:r>
      <w:r w:rsidR="0013715C">
        <w:rPr>
          <w:b w:val="0"/>
          <w:sz w:val="32"/>
        </w:rPr>
        <w:t>Pacific</w:t>
      </w:r>
      <w:r w:rsidR="003309AB" w:rsidRPr="00FD73A3">
        <w:rPr>
          <w:b w:val="0"/>
          <w:sz w:val="32"/>
        </w:rPr>
        <w:t xml:space="preserve"> and </w:t>
      </w:r>
      <w:r w:rsidR="00BA6EB3">
        <w:rPr>
          <w:b w:val="0"/>
          <w:sz w:val="32"/>
        </w:rPr>
        <w:t>Africa</w:t>
      </w:r>
      <w:r w:rsidR="003309AB" w:rsidRPr="00FD73A3">
        <w:rPr>
          <w:b w:val="0"/>
          <w:sz w:val="32"/>
        </w:rPr>
        <w:t xml:space="preserve"> being the lowest.</w:t>
      </w:r>
      <w:r w:rsidR="0037241A">
        <w:rPr>
          <w:b w:val="0"/>
          <w:sz w:val="32"/>
        </w:rPr>
        <w:t xml:space="preserve"> </w:t>
      </w:r>
    </w:p>
    <w:p w14:paraId="13B6A320" w14:textId="77777777" w:rsidR="00AC03F4" w:rsidRPr="00FD73A3" w:rsidRDefault="00AC03F4" w:rsidP="00E86FD8">
      <w:pPr>
        <w:pStyle w:val="Heading2"/>
        <w:spacing w:after="500"/>
        <w:ind w:left="720"/>
        <w:contextualSpacing/>
        <w:jc w:val="both"/>
        <w:rPr>
          <w:b w:val="0"/>
          <w:sz w:val="32"/>
        </w:rPr>
      </w:pPr>
    </w:p>
    <w:p w14:paraId="691A4F34" w14:textId="609CAE3B" w:rsidR="003309AB" w:rsidRDefault="00FE3034" w:rsidP="00E86FD8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 w:rsidRPr="00FD73A3">
        <w:rPr>
          <w:b w:val="0"/>
          <w:sz w:val="32"/>
        </w:rPr>
        <w:t>Consumer products are sold the most followed by Corporate and then Home office</w:t>
      </w:r>
      <w:r w:rsidR="00CC341C" w:rsidRPr="00FD73A3">
        <w:rPr>
          <w:b w:val="0"/>
          <w:sz w:val="32"/>
        </w:rPr>
        <w:t>.</w:t>
      </w:r>
    </w:p>
    <w:p w14:paraId="75D502B2" w14:textId="77777777" w:rsidR="00AC03F4" w:rsidRPr="00FD73A3" w:rsidRDefault="00AC03F4" w:rsidP="00AC03F4">
      <w:pPr>
        <w:pStyle w:val="Heading2"/>
        <w:spacing w:after="500"/>
        <w:ind w:left="720"/>
        <w:contextualSpacing/>
        <w:jc w:val="both"/>
        <w:rPr>
          <w:b w:val="0"/>
          <w:sz w:val="32"/>
        </w:rPr>
      </w:pPr>
    </w:p>
    <w:p w14:paraId="0BE3F4B3" w14:textId="7E50C393" w:rsidR="00AC03F4" w:rsidRDefault="00CC341C" w:rsidP="00AC03F4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 w:rsidRPr="00FD73A3">
        <w:rPr>
          <w:b w:val="0"/>
          <w:sz w:val="32"/>
        </w:rPr>
        <w:t xml:space="preserve">In terms of category, all 3 categories contribute almost equally </w:t>
      </w:r>
      <w:r w:rsidR="0013715C">
        <w:rPr>
          <w:b w:val="0"/>
          <w:sz w:val="32"/>
        </w:rPr>
        <w:t>to</w:t>
      </w:r>
      <w:r w:rsidR="00434028">
        <w:rPr>
          <w:b w:val="0"/>
          <w:sz w:val="32"/>
        </w:rPr>
        <w:t xml:space="preserve"> </w:t>
      </w:r>
      <w:r w:rsidRPr="00FD73A3">
        <w:rPr>
          <w:b w:val="0"/>
          <w:sz w:val="32"/>
        </w:rPr>
        <w:t>sales.</w:t>
      </w:r>
    </w:p>
    <w:p w14:paraId="5D4F67C4" w14:textId="77777777" w:rsidR="009D2C1E" w:rsidRDefault="009D2C1E" w:rsidP="009D2C1E">
      <w:pPr>
        <w:pStyle w:val="Heading2"/>
        <w:spacing w:after="500"/>
        <w:contextualSpacing/>
        <w:jc w:val="both"/>
        <w:rPr>
          <w:b w:val="0"/>
          <w:sz w:val="32"/>
        </w:rPr>
      </w:pPr>
    </w:p>
    <w:p w14:paraId="3C942117" w14:textId="751F486E" w:rsidR="007E3CDF" w:rsidRDefault="007E3CDF" w:rsidP="00AC03F4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>
        <w:rPr>
          <w:b w:val="0"/>
          <w:sz w:val="32"/>
        </w:rPr>
        <w:t xml:space="preserve">Maximum products are sold in the US as a country but </w:t>
      </w:r>
      <w:r w:rsidR="003D45AF">
        <w:rPr>
          <w:b w:val="0"/>
          <w:sz w:val="32"/>
        </w:rPr>
        <w:t>Region-wise</w:t>
      </w:r>
      <w:r>
        <w:rPr>
          <w:b w:val="0"/>
          <w:sz w:val="32"/>
        </w:rPr>
        <w:t xml:space="preserve"> Western Europe</w:t>
      </w:r>
      <w:r w:rsidR="00322528">
        <w:rPr>
          <w:b w:val="0"/>
          <w:sz w:val="32"/>
        </w:rPr>
        <w:t xml:space="preserve"> has the highest market</w:t>
      </w:r>
      <w:r>
        <w:rPr>
          <w:b w:val="0"/>
          <w:sz w:val="32"/>
        </w:rPr>
        <w:t>.</w:t>
      </w:r>
    </w:p>
    <w:p w14:paraId="3B13341E" w14:textId="77777777" w:rsidR="007E3CDF" w:rsidRPr="007E3CDF" w:rsidRDefault="007E3CDF" w:rsidP="007E3CDF">
      <w:pPr>
        <w:pStyle w:val="Heading2"/>
        <w:spacing w:after="500"/>
        <w:ind w:left="720"/>
        <w:contextualSpacing/>
        <w:jc w:val="both"/>
        <w:rPr>
          <w:b w:val="0"/>
          <w:sz w:val="32"/>
        </w:rPr>
      </w:pPr>
    </w:p>
    <w:p w14:paraId="6A4F3208" w14:textId="34D6E151" w:rsidR="00CC341C" w:rsidRDefault="00127ECA" w:rsidP="00E86FD8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>
        <w:rPr>
          <w:b w:val="0"/>
          <w:sz w:val="32"/>
        </w:rPr>
        <w:t>This</w:t>
      </w:r>
      <w:r w:rsidR="00421AD1" w:rsidRPr="00FD73A3">
        <w:rPr>
          <w:b w:val="0"/>
          <w:sz w:val="32"/>
        </w:rPr>
        <w:t xml:space="preserve"> shows that </w:t>
      </w:r>
      <w:r w:rsidR="003D45AF">
        <w:rPr>
          <w:b w:val="0"/>
          <w:sz w:val="32"/>
        </w:rPr>
        <w:t xml:space="preserve">the </w:t>
      </w:r>
      <w:r>
        <w:rPr>
          <w:b w:val="0"/>
          <w:sz w:val="32"/>
        </w:rPr>
        <w:t>US has</w:t>
      </w:r>
      <w:r w:rsidR="00421AD1" w:rsidRPr="00FD73A3">
        <w:rPr>
          <w:b w:val="0"/>
          <w:sz w:val="32"/>
        </w:rPr>
        <w:t xml:space="preserve"> </w:t>
      </w:r>
      <w:r w:rsidR="003D45AF">
        <w:rPr>
          <w:b w:val="0"/>
          <w:sz w:val="32"/>
        </w:rPr>
        <w:t xml:space="preserve">a </w:t>
      </w:r>
      <w:r>
        <w:rPr>
          <w:b w:val="0"/>
          <w:sz w:val="32"/>
        </w:rPr>
        <w:t xml:space="preserve">diversified market whereas Europe has </w:t>
      </w:r>
      <w:r w:rsidR="003D45AF">
        <w:rPr>
          <w:b w:val="0"/>
          <w:sz w:val="32"/>
        </w:rPr>
        <w:t xml:space="preserve">a </w:t>
      </w:r>
      <w:r>
        <w:rPr>
          <w:b w:val="0"/>
          <w:sz w:val="32"/>
        </w:rPr>
        <w:t>consolidated market</w:t>
      </w:r>
      <w:r w:rsidR="00E60BF1" w:rsidRPr="00FD73A3">
        <w:rPr>
          <w:b w:val="0"/>
          <w:sz w:val="32"/>
        </w:rPr>
        <w:t>.</w:t>
      </w:r>
    </w:p>
    <w:p w14:paraId="4E4DAB6B" w14:textId="77777777" w:rsidR="00AC03F4" w:rsidRDefault="00AC03F4" w:rsidP="00AC03F4">
      <w:pPr>
        <w:pStyle w:val="Heading2"/>
        <w:spacing w:after="500"/>
        <w:contextualSpacing/>
        <w:jc w:val="both"/>
        <w:rPr>
          <w:b w:val="0"/>
          <w:sz w:val="32"/>
        </w:rPr>
      </w:pPr>
    </w:p>
    <w:p w14:paraId="3CBC3125" w14:textId="2F4DD9DD" w:rsidR="006467DF" w:rsidRDefault="00AF15BC" w:rsidP="00E86FD8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>
        <w:rPr>
          <w:b w:val="0"/>
          <w:sz w:val="32"/>
        </w:rPr>
        <w:t xml:space="preserve">Sales figures are </w:t>
      </w:r>
      <w:r w:rsidR="008424FE">
        <w:rPr>
          <w:b w:val="0"/>
          <w:sz w:val="32"/>
        </w:rPr>
        <w:t>varying</w:t>
      </w:r>
      <w:r>
        <w:rPr>
          <w:b w:val="0"/>
          <w:sz w:val="32"/>
        </w:rPr>
        <w:t xml:space="preserve"> largely from </w:t>
      </w:r>
      <w:r w:rsidR="0013715C">
        <w:rPr>
          <w:b w:val="0"/>
          <w:sz w:val="32"/>
        </w:rPr>
        <w:t xml:space="preserve">a </w:t>
      </w:r>
      <w:r>
        <w:rPr>
          <w:b w:val="0"/>
          <w:sz w:val="32"/>
        </w:rPr>
        <w:t>single minimum order of $</w:t>
      </w:r>
      <w:r w:rsidRPr="008A76A2">
        <w:rPr>
          <w:sz w:val="32"/>
        </w:rPr>
        <w:t>1.91</w:t>
      </w:r>
      <w:r>
        <w:rPr>
          <w:b w:val="0"/>
          <w:sz w:val="32"/>
        </w:rPr>
        <w:t xml:space="preserve"> to </w:t>
      </w:r>
      <w:r w:rsidR="0013715C">
        <w:rPr>
          <w:b w:val="0"/>
          <w:sz w:val="32"/>
        </w:rPr>
        <w:t xml:space="preserve">a </w:t>
      </w:r>
      <w:r>
        <w:rPr>
          <w:b w:val="0"/>
          <w:sz w:val="32"/>
        </w:rPr>
        <w:t xml:space="preserve">maximum order of </w:t>
      </w:r>
      <w:r w:rsidRPr="008A76A2">
        <w:rPr>
          <w:sz w:val="32"/>
        </w:rPr>
        <w:t>$9892.74</w:t>
      </w:r>
      <w:r>
        <w:rPr>
          <w:b w:val="0"/>
          <w:sz w:val="32"/>
        </w:rPr>
        <w:t>.</w:t>
      </w:r>
      <w:r w:rsidR="00AB30DB">
        <w:rPr>
          <w:b w:val="0"/>
          <w:sz w:val="32"/>
        </w:rPr>
        <w:t xml:space="preserve"> </w:t>
      </w:r>
    </w:p>
    <w:p w14:paraId="449220FB" w14:textId="77777777" w:rsidR="00AC03F4" w:rsidRDefault="00AC03F4" w:rsidP="00AC03F4">
      <w:pPr>
        <w:pStyle w:val="Heading2"/>
        <w:spacing w:after="500"/>
        <w:contextualSpacing/>
        <w:jc w:val="both"/>
        <w:rPr>
          <w:b w:val="0"/>
          <w:sz w:val="32"/>
        </w:rPr>
      </w:pPr>
    </w:p>
    <w:p w14:paraId="39336348" w14:textId="2F7B4A1E" w:rsidR="0089761A" w:rsidRPr="0089761A" w:rsidRDefault="00AF15BC" w:rsidP="00E86FD8">
      <w:pPr>
        <w:pStyle w:val="Heading2"/>
        <w:numPr>
          <w:ilvl w:val="0"/>
          <w:numId w:val="2"/>
        </w:numPr>
        <w:spacing w:after="500"/>
        <w:contextualSpacing/>
        <w:jc w:val="both"/>
        <w:rPr>
          <w:b w:val="0"/>
          <w:sz w:val="32"/>
        </w:rPr>
      </w:pPr>
      <w:r>
        <w:rPr>
          <w:b w:val="0"/>
          <w:sz w:val="32"/>
        </w:rPr>
        <w:t>Profit margins and shipping vary depending on the product and market.</w:t>
      </w:r>
      <w:r w:rsidR="009168DF">
        <w:rPr>
          <w:b w:val="0"/>
          <w:sz w:val="32"/>
        </w:rPr>
        <w:t xml:space="preserve"> We will focus more on the overall market sale by category in this report and not product wise sales.</w:t>
      </w:r>
    </w:p>
    <w:p w14:paraId="36FAE490" w14:textId="77777777" w:rsidR="00584B0E" w:rsidRDefault="00584B0E" w:rsidP="0037197D">
      <w:pPr>
        <w:pStyle w:val="Heading2"/>
        <w:spacing w:after="500"/>
        <w:rPr>
          <w:i/>
          <w:sz w:val="32"/>
        </w:rPr>
      </w:pPr>
    </w:p>
    <w:p w14:paraId="554A03FE" w14:textId="77777777" w:rsidR="007E3CDF" w:rsidRDefault="007E3CDF" w:rsidP="0037197D">
      <w:pPr>
        <w:pStyle w:val="Heading2"/>
        <w:spacing w:after="500"/>
        <w:rPr>
          <w:i/>
          <w:sz w:val="32"/>
        </w:rPr>
      </w:pPr>
    </w:p>
    <w:p w14:paraId="554A41AF" w14:textId="1388174B" w:rsidR="009004DA" w:rsidRDefault="009004DA" w:rsidP="0037197D">
      <w:pPr>
        <w:pStyle w:val="Heading2"/>
        <w:spacing w:after="500"/>
        <w:rPr>
          <w:i/>
          <w:sz w:val="32"/>
        </w:rPr>
      </w:pPr>
      <w:r>
        <w:rPr>
          <w:i/>
          <w:sz w:val="32"/>
        </w:rPr>
        <w:lastRenderedPageBreak/>
        <w:t>Sales Report by Market</w:t>
      </w:r>
    </w:p>
    <w:p w14:paraId="6F28A4BF" w14:textId="5F1A7097" w:rsidR="00DB5164" w:rsidRDefault="00C0551F" w:rsidP="00A901AA">
      <w:pPr>
        <w:pStyle w:val="Heading2"/>
        <w:spacing w:after="500"/>
        <w:contextualSpacing/>
        <w:rPr>
          <w:b w:val="0"/>
          <w:sz w:val="32"/>
        </w:rPr>
      </w:pPr>
      <w:r>
        <w:rPr>
          <w:b w:val="0"/>
          <w:sz w:val="32"/>
        </w:rPr>
        <w:t xml:space="preserve">Let’s </w:t>
      </w:r>
      <w:r w:rsidR="00EE1406">
        <w:rPr>
          <w:b w:val="0"/>
          <w:sz w:val="32"/>
        </w:rPr>
        <w:t>organize</w:t>
      </w:r>
      <w:r>
        <w:rPr>
          <w:b w:val="0"/>
          <w:sz w:val="32"/>
        </w:rPr>
        <w:t xml:space="preserve"> </w:t>
      </w:r>
      <w:r w:rsidR="00EE1406">
        <w:rPr>
          <w:b w:val="0"/>
          <w:sz w:val="32"/>
        </w:rPr>
        <w:t>s</w:t>
      </w:r>
      <w:r>
        <w:rPr>
          <w:b w:val="0"/>
          <w:sz w:val="32"/>
        </w:rPr>
        <w:t xml:space="preserve">ales of the company by </w:t>
      </w:r>
      <w:r w:rsidR="00F05291">
        <w:rPr>
          <w:b w:val="0"/>
          <w:sz w:val="32"/>
        </w:rPr>
        <w:t>Market</w:t>
      </w:r>
      <w:r w:rsidR="00A901AA">
        <w:rPr>
          <w:b w:val="0"/>
          <w:sz w:val="32"/>
        </w:rPr>
        <w:t xml:space="preserve"> to better understand the spread of business in different countries</w:t>
      </w:r>
      <w:r w:rsidR="00F05291">
        <w:rPr>
          <w:b w:val="0"/>
          <w:sz w:val="32"/>
        </w:rPr>
        <w:t xml:space="preserve">. </w:t>
      </w:r>
    </w:p>
    <w:p w14:paraId="5232045B" w14:textId="594904F9" w:rsidR="00D95DDD" w:rsidRDefault="00EE1406" w:rsidP="00A901AA">
      <w:pPr>
        <w:pStyle w:val="Heading2"/>
        <w:spacing w:after="500"/>
        <w:contextualSpacing/>
        <w:rPr>
          <w:b w:val="0"/>
          <w:sz w:val="32"/>
        </w:rPr>
      </w:pPr>
      <w:r>
        <w:rPr>
          <w:b w:val="0"/>
          <w:sz w:val="32"/>
        </w:rPr>
        <w:t xml:space="preserve">A </w:t>
      </w:r>
      <w:r w:rsidR="00C27D18">
        <w:rPr>
          <w:b w:val="0"/>
          <w:sz w:val="32"/>
        </w:rPr>
        <w:t>P</w:t>
      </w:r>
      <w:r w:rsidR="008012F9">
        <w:rPr>
          <w:b w:val="0"/>
          <w:sz w:val="32"/>
        </w:rPr>
        <w:t>ie char</w:t>
      </w:r>
      <w:r w:rsidR="00250945">
        <w:rPr>
          <w:b w:val="0"/>
          <w:sz w:val="32"/>
        </w:rPr>
        <w:t>t</w:t>
      </w:r>
      <w:r w:rsidR="008012F9">
        <w:rPr>
          <w:b w:val="0"/>
          <w:sz w:val="32"/>
        </w:rPr>
        <w:t xml:space="preserve"> </w:t>
      </w:r>
      <w:r>
        <w:rPr>
          <w:b w:val="0"/>
          <w:sz w:val="32"/>
        </w:rPr>
        <w:t xml:space="preserve">is created </w:t>
      </w:r>
      <w:r w:rsidR="008012F9">
        <w:rPr>
          <w:b w:val="0"/>
          <w:sz w:val="32"/>
        </w:rPr>
        <w:t>representing the percent</w:t>
      </w:r>
      <w:r w:rsidR="00250945">
        <w:rPr>
          <w:b w:val="0"/>
          <w:sz w:val="32"/>
        </w:rPr>
        <w:t>age</w:t>
      </w:r>
      <w:r w:rsidR="008012F9">
        <w:rPr>
          <w:b w:val="0"/>
          <w:sz w:val="32"/>
        </w:rPr>
        <w:t xml:space="preserve"> of Sale</w:t>
      </w:r>
      <w:r w:rsidR="006D2662">
        <w:rPr>
          <w:b w:val="0"/>
          <w:sz w:val="32"/>
        </w:rPr>
        <w:t>s</w:t>
      </w:r>
      <w:r w:rsidR="008012F9">
        <w:rPr>
          <w:b w:val="0"/>
          <w:sz w:val="32"/>
        </w:rPr>
        <w:t xml:space="preserve"> per country </w:t>
      </w:r>
      <w:r>
        <w:rPr>
          <w:b w:val="0"/>
          <w:sz w:val="32"/>
        </w:rPr>
        <w:t xml:space="preserve">which </w:t>
      </w:r>
      <w:r w:rsidR="008012F9">
        <w:rPr>
          <w:b w:val="0"/>
          <w:sz w:val="32"/>
        </w:rPr>
        <w:t xml:space="preserve">is drawn </w:t>
      </w:r>
      <w:r w:rsidR="00C27D18">
        <w:rPr>
          <w:b w:val="0"/>
          <w:sz w:val="32"/>
        </w:rPr>
        <w:t xml:space="preserve">by aggregating sales contribution </w:t>
      </w:r>
      <w:r>
        <w:rPr>
          <w:b w:val="0"/>
          <w:sz w:val="32"/>
        </w:rPr>
        <w:t>in</w:t>
      </w:r>
      <w:r w:rsidR="00C27D18">
        <w:rPr>
          <w:b w:val="0"/>
          <w:sz w:val="32"/>
        </w:rPr>
        <w:t xml:space="preserve"> each country.</w:t>
      </w:r>
    </w:p>
    <w:p w14:paraId="7F5A5B2B" w14:textId="77777777" w:rsidR="00C27D18" w:rsidRDefault="00C27D18" w:rsidP="00A901AA">
      <w:pPr>
        <w:pStyle w:val="Heading2"/>
        <w:spacing w:after="500"/>
        <w:contextualSpacing/>
        <w:rPr>
          <w:b w:val="0"/>
          <w:sz w:val="32"/>
        </w:rPr>
      </w:pPr>
    </w:p>
    <w:p w14:paraId="5C78854E" w14:textId="30295999" w:rsidR="008012F9" w:rsidRDefault="008012F9" w:rsidP="00A901AA">
      <w:pPr>
        <w:pStyle w:val="Heading2"/>
        <w:spacing w:after="500"/>
        <w:contextualSpacing/>
        <w:rPr>
          <w:b w:val="0"/>
          <w:sz w:val="32"/>
        </w:rPr>
      </w:pPr>
      <w:r>
        <w:rPr>
          <w:b w:val="0"/>
          <w:sz w:val="32"/>
        </w:rPr>
        <w:t xml:space="preserve">Total Sales </w:t>
      </w:r>
      <w:r w:rsidR="006D2662">
        <w:rPr>
          <w:b w:val="0"/>
          <w:sz w:val="32"/>
        </w:rPr>
        <w:t xml:space="preserve">= </w:t>
      </w:r>
      <w:r>
        <w:rPr>
          <w:b w:val="0"/>
          <w:sz w:val="32"/>
        </w:rPr>
        <w:t>Price per product * Quantity sold</w:t>
      </w:r>
      <w:r w:rsidR="00C25451">
        <w:rPr>
          <w:b w:val="0"/>
          <w:sz w:val="32"/>
        </w:rPr>
        <w:t xml:space="preserve"> per product</w:t>
      </w:r>
      <w:r>
        <w:rPr>
          <w:b w:val="0"/>
          <w:sz w:val="32"/>
        </w:rPr>
        <w:t xml:space="preserve">. </w:t>
      </w:r>
    </w:p>
    <w:p w14:paraId="3D5F0B6A" w14:textId="77777777" w:rsidR="00AB6D43" w:rsidRDefault="00AB6D43" w:rsidP="00A901AA">
      <w:pPr>
        <w:pStyle w:val="Heading2"/>
        <w:spacing w:after="500"/>
        <w:contextualSpacing/>
        <w:rPr>
          <w:b w:val="0"/>
          <w:sz w:val="32"/>
        </w:rPr>
      </w:pPr>
    </w:p>
    <w:p w14:paraId="1E29B507" w14:textId="0245AA44" w:rsidR="00F9578C" w:rsidRPr="00AB6D43" w:rsidRDefault="00CC7C12" w:rsidP="00AB6D43">
      <w:pPr>
        <w:pStyle w:val="Heading2"/>
        <w:spacing w:after="500"/>
        <w:jc w:val="center"/>
        <w:rPr>
          <w:b w:val="0"/>
          <w:sz w:val="32"/>
        </w:rPr>
      </w:pPr>
      <w:r>
        <w:rPr>
          <w:b w:val="0"/>
          <w:noProof/>
          <w:sz w:val="32"/>
        </w:rPr>
        <w:drawing>
          <wp:inline distT="0" distB="0" distL="0" distR="0" wp14:anchorId="061F109A" wp14:editId="169310A3">
            <wp:extent cx="3541221" cy="2485069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64" cy="25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DED" w14:textId="26C388F1" w:rsidR="008A576D" w:rsidRDefault="008A576D" w:rsidP="005715CB">
      <w:pPr>
        <w:pStyle w:val="Heading2"/>
        <w:numPr>
          <w:ilvl w:val="0"/>
          <w:numId w:val="4"/>
        </w:numPr>
        <w:spacing w:after="500"/>
        <w:jc w:val="both"/>
        <w:rPr>
          <w:b w:val="0"/>
          <w:sz w:val="32"/>
        </w:rPr>
      </w:pPr>
      <w:r w:rsidRPr="008A576D">
        <w:rPr>
          <w:b w:val="0"/>
          <w:sz w:val="32"/>
        </w:rPr>
        <w:t xml:space="preserve">It can be found that </w:t>
      </w:r>
      <w:r w:rsidR="003D45AF">
        <w:rPr>
          <w:b w:val="0"/>
          <w:sz w:val="32"/>
        </w:rPr>
        <w:t xml:space="preserve">the </w:t>
      </w:r>
      <w:r w:rsidR="003D10A3" w:rsidRPr="008A576D">
        <w:rPr>
          <w:b w:val="0"/>
          <w:sz w:val="32"/>
        </w:rPr>
        <w:t xml:space="preserve">Asia Pacific has the highest market share </w:t>
      </w:r>
      <w:r w:rsidR="003D10A3">
        <w:rPr>
          <w:b w:val="0"/>
          <w:sz w:val="32"/>
        </w:rPr>
        <w:t xml:space="preserve">and </w:t>
      </w:r>
      <w:r w:rsidRPr="008A576D">
        <w:rPr>
          <w:b w:val="0"/>
          <w:sz w:val="32"/>
        </w:rPr>
        <w:t xml:space="preserve">Africa </w:t>
      </w:r>
      <w:r w:rsidR="00EE1406">
        <w:rPr>
          <w:b w:val="0"/>
          <w:sz w:val="32"/>
        </w:rPr>
        <w:t>being the lowest</w:t>
      </w:r>
      <w:r w:rsidRPr="008A576D">
        <w:rPr>
          <w:b w:val="0"/>
          <w:sz w:val="32"/>
        </w:rPr>
        <w:t xml:space="preserve"> market </w:t>
      </w:r>
      <w:r w:rsidR="00EE1406">
        <w:rPr>
          <w:b w:val="0"/>
          <w:sz w:val="32"/>
        </w:rPr>
        <w:t>contributor</w:t>
      </w:r>
      <w:r w:rsidRPr="008A576D">
        <w:rPr>
          <w:b w:val="0"/>
          <w:sz w:val="32"/>
        </w:rPr>
        <w:t>.</w:t>
      </w:r>
    </w:p>
    <w:p w14:paraId="3E54AF59" w14:textId="7E222EAF" w:rsidR="005715CB" w:rsidRDefault="005715CB" w:rsidP="005715CB">
      <w:pPr>
        <w:pStyle w:val="Heading2"/>
        <w:numPr>
          <w:ilvl w:val="0"/>
          <w:numId w:val="4"/>
        </w:numPr>
        <w:spacing w:after="500"/>
        <w:jc w:val="both"/>
        <w:rPr>
          <w:b w:val="0"/>
          <w:sz w:val="32"/>
        </w:rPr>
      </w:pPr>
      <w:r>
        <w:rPr>
          <w:b w:val="0"/>
          <w:sz w:val="32"/>
        </w:rPr>
        <w:t xml:space="preserve">Asia Pacific contributes almost half of the business of the company </w:t>
      </w:r>
      <w:r w:rsidR="005C683B">
        <w:rPr>
          <w:b w:val="0"/>
          <w:sz w:val="32"/>
        </w:rPr>
        <w:t xml:space="preserve">which shows </w:t>
      </w:r>
      <w:r w:rsidR="003D45AF">
        <w:rPr>
          <w:b w:val="0"/>
          <w:sz w:val="32"/>
        </w:rPr>
        <w:t xml:space="preserve">a </w:t>
      </w:r>
      <w:r w:rsidR="005C683B">
        <w:rPr>
          <w:b w:val="0"/>
          <w:sz w:val="32"/>
        </w:rPr>
        <w:t xml:space="preserve">strong </w:t>
      </w:r>
      <w:r>
        <w:rPr>
          <w:b w:val="0"/>
          <w:sz w:val="32"/>
        </w:rPr>
        <w:t xml:space="preserve">grip in </w:t>
      </w:r>
      <w:r w:rsidR="003D45AF">
        <w:rPr>
          <w:b w:val="0"/>
          <w:sz w:val="32"/>
        </w:rPr>
        <w:t xml:space="preserve">the </w:t>
      </w:r>
      <w:r>
        <w:rPr>
          <w:b w:val="0"/>
          <w:sz w:val="32"/>
        </w:rPr>
        <w:t>Asia</w:t>
      </w:r>
      <w:r w:rsidR="005C683B">
        <w:rPr>
          <w:b w:val="0"/>
          <w:sz w:val="32"/>
        </w:rPr>
        <w:t>n</w:t>
      </w:r>
      <w:r>
        <w:rPr>
          <w:b w:val="0"/>
          <w:sz w:val="32"/>
        </w:rPr>
        <w:t xml:space="preserve"> market.</w:t>
      </w:r>
    </w:p>
    <w:p w14:paraId="39EA8929" w14:textId="72641898" w:rsidR="005715CB" w:rsidRDefault="005C683B" w:rsidP="005715CB">
      <w:pPr>
        <w:pStyle w:val="Heading2"/>
        <w:numPr>
          <w:ilvl w:val="0"/>
          <w:numId w:val="4"/>
        </w:numPr>
        <w:spacing w:after="500"/>
        <w:jc w:val="both"/>
        <w:rPr>
          <w:b w:val="0"/>
          <w:sz w:val="32"/>
        </w:rPr>
      </w:pPr>
      <w:r>
        <w:rPr>
          <w:b w:val="0"/>
          <w:sz w:val="32"/>
        </w:rPr>
        <w:t xml:space="preserve">To avoid complete reliability on </w:t>
      </w:r>
      <w:r w:rsidR="003D45AF">
        <w:rPr>
          <w:b w:val="0"/>
          <w:sz w:val="32"/>
        </w:rPr>
        <w:t xml:space="preserve">the </w:t>
      </w:r>
      <w:r>
        <w:rPr>
          <w:b w:val="0"/>
          <w:sz w:val="32"/>
        </w:rPr>
        <w:t xml:space="preserve">Asian market, </w:t>
      </w:r>
      <w:r w:rsidR="003D45AF">
        <w:rPr>
          <w:b w:val="0"/>
          <w:sz w:val="32"/>
        </w:rPr>
        <w:t xml:space="preserve">the </w:t>
      </w:r>
      <w:r>
        <w:rPr>
          <w:b w:val="0"/>
          <w:sz w:val="32"/>
        </w:rPr>
        <w:t xml:space="preserve">company </w:t>
      </w:r>
      <w:r w:rsidR="005715CB">
        <w:rPr>
          <w:b w:val="0"/>
          <w:sz w:val="32"/>
        </w:rPr>
        <w:t xml:space="preserve">should start focusing more on other countries </w:t>
      </w:r>
      <w:r>
        <w:rPr>
          <w:b w:val="0"/>
          <w:sz w:val="32"/>
        </w:rPr>
        <w:t>also</w:t>
      </w:r>
      <w:r w:rsidR="005715CB">
        <w:rPr>
          <w:b w:val="0"/>
          <w:sz w:val="32"/>
        </w:rPr>
        <w:t xml:space="preserve"> </w:t>
      </w:r>
      <w:r>
        <w:rPr>
          <w:b w:val="0"/>
          <w:sz w:val="32"/>
        </w:rPr>
        <w:t xml:space="preserve">so </w:t>
      </w:r>
      <w:r w:rsidR="005715CB">
        <w:rPr>
          <w:b w:val="0"/>
          <w:sz w:val="32"/>
        </w:rPr>
        <w:t>that every country has equal distribution</w:t>
      </w:r>
      <w:r>
        <w:rPr>
          <w:b w:val="0"/>
          <w:sz w:val="32"/>
        </w:rPr>
        <w:t xml:space="preserve"> and </w:t>
      </w:r>
      <w:r w:rsidR="003D45AF">
        <w:rPr>
          <w:b w:val="0"/>
          <w:sz w:val="32"/>
        </w:rPr>
        <w:t>market</w:t>
      </w:r>
      <w:r>
        <w:rPr>
          <w:b w:val="0"/>
          <w:sz w:val="32"/>
        </w:rPr>
        <w:t xml:space="preserve"> </w:t>
      </w:r>
      <w:r w:rsidR="000B476E">
        <w:rPr>
          <w:b w:val="0"/>
          <w:sz w:val="32"/>
        </w:rPr>
        <w:t>sales can flourish globally.</w:t>
      </w:r>
      <w:r w:rsidR="005715CB">
        <w:rPr>
          <w:b w:val="0"/>
          <w:sz w:val="32"/>
        </w:rPr>
        <w:t xml:space="preserve"> </w:t>
      </w:r>
    </w:p>
    <w:p w14:paraId="247B0DB4" w14:textId="34664CC8" w:rsidR="005715CB" w:rsidRDefault="000B476E" w:rsidP="000B476E">
      <w:pPr>
        <w:pStyle w:val="Heading2"/>
        <w:spacing w:after="500"/>
        <w:ind w:left="360"/>
        <w:jc w:val="both"/>
        <w:rPr>
          <w:b w:val="0"/>
          <w:sz w:val="32"/>
        </w:rPr>
      </w:pPr>
      <w:r w:rsidRPr="006D1B6C">
        <w:rPr>
          <w:sz w:val="32"/>
        </w:rPr>
        <w:t>Suggestions:</w:t>
      </w:r>
      <w:r>
        <w:rPr>
          <w:b w:val="0"/>
          <w:sz w:val="32"/>
        </w:rPr>
        <w:t xml:space="preserve"> 1) C</w:t>
      </w:r>
      <w:r w:rsidR="005715CB">
        <w:rPr>
          <w:b w:val="0"/>
          <w:sz w:val="32"/>
        </w:rPr>
        <w:t>reating stores in Europe, LATAM, USCA, and Africa or by creating a better supply chain with improved market tactics.</w:t>
      </w:r>
    </w:p>
    <w:p w14:paraId="539C5638" w14:textId="7CBDFC95" w:rsidR="000B476E" w:rsidRDefault="000B476E" w:rsidP="000B476E">
      <w:pPr>
        <w:pStyle w:val="Heading2"/>
        <w:spacing w:after="500"/>
        <w:ind w:left="360"/>
        <w:jc w:val="both"/>
        <w:rPr>
          <w:b w:val="0"/>
          <w:sz w:val="32"/>
        </w:rPr>
      </w:pPr>
      <w:r>
        <w:rPr>
          <w:b w:val="0"/>
          <w:sz w:val="32"/>
        </w:rPr>
        <w:t>2) Online Advertising</w:t>
      </w:r>
      <w:r w:rsidR="009855E5">
        <w:rPr>
          <w:b w:val="0"/>
          <w:sz w:val="32"/>
        </w:rPr>
        <w:t xml:space="preserve">, </w:t>
      </w:r>
      <w:r>
        <w:rPr>
          <w:b w:val="0"/>
          <w:sz w:val="32"/>
        </w:rPr>
        <w:t xml:space="preserve">creating </w:t>
      </w:r>
      <w:r w:rsidR="009855E5">
        <w:rPr>
          <w:b w:val="0"/>
          <w:sz w:val="32"/>
        </w:rPr>
        <w:t>S</w:t>
      </w:r>
      <w:r>
        <w:rPr>
          <w:b w:val="0"/>
          <w:sz w:val="32"/>
        </w:rPr>
        <w:t>ub dealers</w:t>
      </w:r>
      <w:r w:rsidR="009855E5">
        <w:rPr>
          <w:b w:val="0"/>
          <w:sz w:val="32"/>
        </w:rPr>
        <w:t xml:space="preserve"> regionally, providing better discounts</w:t>
      </w:r>
      <w:r>
        <w:rPr>
          <w:b w:val="0"/>
          <w:sz w:val="32"/>
        </w:rPr>
        <w:t>.</w:t>
      </w:r>
    </w:p>
    <w:p w14:paraId="63962387" w14:textId="22F2054C" w:rsidR="00A00163" w:rsidRDefault="002A7CEF" w:rsidP="00290CD5">
      <w:pPr>
        <w:pStyle w:val="Heading2"/>
        <w:spacing w:after="500"/>
        <w:rPr>
          <w:i/>
          <w:sz w:val="32"/>
        </w:rPr>
      </w:pPr>
      <w:r>
        <w:rPr>
          <w:i/>
          <w:sz w:val="32"/>
        </w:rPr>
        <w:lastRenderedPageBreak/>
        <w:t>Cumulative Sales by Region</w:t>
      </w:r>
    </w:p>
    <w:p w14:paraId="3E7B0125" w14:textId="71ABED73" w:rsidR="00E005B9" w:rsidRDefault="00E005B9" w:rsidP="00290CD5">
      <w:pPr>
        <w:pStyle w:val="Heading2"/>
        <w:spacing w:after="500"/>
        <w:contextualSpacing/>
        <w:rPr>
          <w:b w:val="0"/>
          <w:sz w:val="32"/>
        </w:rPr>
      </w:pPr>
      <w:r w:rsidRPr="005F1516">
        <w:rPr>
          <w:b w:val="0"/>
          <w:sz w:val="32"/>
        </w:rPr>
        <w:t xml:space="preserve">The cumulative sales can be found out by </w:t>
      </w:r>
      <w:r w:rsidR="005F1516" w:rsidRPr="005F1516">
        <w:rPr>
          <w:b w:val="0"/>
          <w:sz w:val="32"/>
        </w:rPr>
        <w:t>summing up T</w:t>
      </w:r>
      <w:r w:rsidRPr="005F1516">
        <w:rPr>
          <w:b w:val="0"/>
          <w:sz w:val="32"/>
        </w:rPr>
        <w:t>otal sale</w:t>
      </w:r>
      <w:r w:rsidR="005F1516" w:rsidRPr="005F1516">
        <w:rPr>
          <w:b w:val="0"/>
          <w:sz w:val="32"/>
        </w:rPr>
        <w:t>s</w:t>
      </w:r>
      <w:r w:rsidRPr="005F1516">
        <w:rPr>
          <w:b w:val="0"/>
          <w:sz w:val="32"/>
        </w:rPr>
        <w:t>. Cumulative Sales by region will show how each region contributes to the total sales of the company.</w:t>
      </w:r>
    </w:p>
    <w:p w14:paraId="3A153FCF" w14:textId="68B41BAE" w:rsidR="00A00163" w:rsidRPr="00635218" w:rsidRDefault="003D45AF" w:rsidP="00290CD5">
      <w:pPr>
        <w:pStyle w:val="Heading2"/>
        <w:spacing w:after="500"/>
        <w:rPr>
          <w:b w:val="0"/>
          <w:sz w:val="32"/>
        </w:rPr>
      </w:pPr>
      <w:r>
        <w:rPr>
          <w:b w:val="0"/>
          <w:sz w:val="32"/>
        </w:rPr>
        <w:t>The figure</w:t>
      </w:r>
      <w:r w:rsidR="005F1516">
        <w:rPr>
          <w:b w:val="0"/>
          <w:sz w:val="32"/>
        </w:rPr>
        <w:t xml:space="preserve"> below represents </w:t>
      </w:r>
      <w:r>
        <w:rPr>
          <w:b w:val="0"/>
          <w:sz w:val="32"/>
        </w:rPr>
        <w:t xml:space="preserve">the </w:t>
      </w:r>
      <w:r w:rsidR="005F1516">
        <w:rPr>
          <w:b w:val="0"/>
          <w:sz w:val="32"/>
        </w:rPr>
        <w:t xml:space="preserve">Pareto Chart </w:t>
      </w:r>
      <w:r w:rsidR="00365E99">
        <w:rPr>
          <w:b w:val="0"/>
          <w:sz w:val="32"/>
        </w:rPr>
        <w:t>for</w:t>
      </w:r>
      <w:r w:rsidR="005F1516">
        <w:rPr>
          <w:b w:val="0"/>
          <w:sz w:val="32"/>
        </w:rPr>
        <w:t xml:space="preserve"> Cumulative Sales by Region</w:t>
      </w:r>
      <w:r w:rsidR="0039085A">
        <w:rPr>
          <w:b w:val="0"/>
          <w:sz w:val="32"/>
        </w:rPr>
        <w:t>.</w:t>
      </w:r>
    </w:p>
    <w:p w14:paraId="466F80A5" w14:textId="69A6E574" w:rsidR="00A00163" w:rsidRDefault="00DA4050" w:rsidP="00635218">
      <w:pPr>
        <w:pStyle w:val="Heading2"/>
        <w:spacing w:after="500"/>
        <w:jc w:val="center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 wp14:anchorId="42BD857B" wp14:editId="167D1725">
            <wp:extent cx="6168044" cy="4635086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55" cy="4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4146" w14:textId="14CCACF6" w:rsidR="00635218" w:rsidRDefault="00EA36C4" w:rsidP="005108AA">
      <w:pPr>
        <w:pStyle w:val="Heading2"/>
        <w:numPr>
          <w:ilvl w:val="0"/>
          <w:numId w:val="5"/>
        </w:numPr>
        <w:spacing w:after="500"/>
        <w:jc w:val="both"/>
        <w:rPr>
          <w:b w:val="0"/>
          <w:sz w:val="32"/>
        </w:rPr>
      </w:pPr>
      <w:r>
        <w:rPr>
          <w:b w:val="0"/>
          <w:sz w:val="32"/>
        </w:rPr>
        <w:t xml:space="preserve">It can be </w:t>
      </w:r>
      <w:r w:rsidR="00263A32">
        <w:rPr>
          <w:b w:val="0"/>
          <w:sz w:val="32"/>
        </w:rPr>
        <w:t>visually analyzed</w:t>
      </w:r>
      <w:r>
        <w:rPr>
          <w:b w:val="0"/>
          <w:sz w:val="32"/>
        </w:rPr>
        <w:t xml:space="preserve"> </w:t>
      </w:r>
      <w:r w:rsidR="00263A32">
        <w:rPr>
          <w:b w:val="0"/>
          <w:sz w:val="32"/>
        </w:rPr>
        <w:t>that</w:t>
      </w:r>
      <w:r>
        <w:rPr>
          <w:b w:val="0"/>
          <w:sz w:val="32"/>
        </w:rPr>
        <w:t xml:space="preserve"> </w:t>
      </w:r>
      <w:r w:rsidRPr="00EA36C4">
        <w:rPr>
          <w:b w:val="0"/>
          <w:sz w:val="32"/>
        </w:rPr>
        <w:t>Canad</w:t>
      </w:r>
      <w:r>
        <w:rPr>
          <w:b w:val="0"/>
          <w:sz w:val="32"/>
        </w:rPr>
        <w:t>a contributes the lowest in cumulative sales and Western Europe contribut</w:t>
      </w:r>
      <w:r w:rsidR="00126B61">
        <w:rPr>
          <w:b w:val="0"/>
          <w:sz w:val="32"/>
        </w:rPr>
        <w:t>ing</w:t>
      </w:r>
      <w:r>
        <w:rPr>
          <w:b w:val="0"/>
          <w:sz w:val="32"/>
        </w:rPr>
        <w:t xml:space="preserve"> the highest in growing Total sales.</w:t>
      </w:r>
    </w:p>
    <w:p w14:paraId="73FC04A4" w14:textId="77777777" w:rsidR="007A73A4" w:rsidRDefault="007A73A4" w:rsidP="005108AA">
      <w:pPr>
        <w:pStyle w:val="Heading2"/>
        <w:numPr>
          <w:ilvl w:val="0"/>
          <w:numId w:val="5"/>
        </w:numPr>
        <w:spacing w:after="500"/>
        <w:jc w:val="both"/>
        <w:rPr>
          <w:b w:val="0"/>
          <w:sz w:val="32"/>
        </w:rPr>
      </w:pPr>
      <w:r>
        <w:rPr>
          <w:b w:val="0"/>
          <w:sz w:val="32"/>
        </w:rPr>
        <w:t xml:space="preserve">As seen in the figure, </w:t>
      </w:r>
      <w:r w:rsidR="00E76954">
        <w:rPr>
          <w:b w:val="0"/>
          <w:sz w:val="32"/>
        </w:rPr>
        <w:t>Asian</w:t>
      </w:r>
      <w:r w:rsidR="005C50FF">
        <w:rPr>
          <w:b w:val="0"/>
          <w:sz w:val="32"/>
        </w:rPr>
        <w:t xml:space="preserve"> regions co</w:t>
      </w:r>
      <w:r w:rsidR="00E76954">
        <w:rPr>
          <w:b w:val="0"/>
          <w:sz w:val="32"/>
        </w:rPr>
        <w:t xml:space="preserve">ntribute most in sales followed by </w:t>
      </w:r>
      <w:r>
        <w:rPr>
          <w:b w:val="0"/>
          <w:sz w:val="32"/>
        </w:rPr>
        <w:t xml:space="preserve">the </w:t>
      </w:r>
      <w:r w:rsidR="00E76954">
        <w:rPr>
          <w:b w:val="0"/>
          <w:sz w:val="32"/>
        </w:rPr>
        <w:t xml:space="preserve">US and African countries. </w:t>
      </w:r>
    </w:p>
    <w:p w14:paraId="65F4EA92" w14:textId="1CAA47B0" w:rsidR="007A73A4" w:rsidRDefault="007A73A4" w:rsidP="0085742E">
      <w:pPr>
        <w:pStyle w:val="Heading2"/>
        <w:spacing w:after="500"/>
        <w:jc w:val="both"/>
        <w:rPr>
          <w:b w:val="0"/>
          <w:sz w:val="32"/>
        </w:rPr>
      </w:pPr>
      <w:bookmarkStart w:id="0" w:name="_GoBack"/>
      <w:bookmarkEnd w:id="0"/>
      <w:r w:rsidRPr="006D1B6C">
        <w:rPr>
          <w:sz w:val="32"/>
        </w:rPr>
        <w:lastRenderedPageBreak/>
        <w:t>Suggestions</w:t>
      </w:r>
      <w:r>
        <w:rPr>
          <w:b w:val="0"/>
          <w:sz w:val="32"/>
        </w:rPr>
        <w:t xml:space="preserve">: </w:t>
      </w:r>
    </w:p>
    <w:p w14:paraId="69A71F91" w14:textId="31049E66" w:rsidR="00F8171E" w:rsidRDefault="006D1B6C" w:rsidP="006D1B6C">
      <w:pPr>
        <w:pStyle w:val="Heading2"/>
        <w:spacing w:after="500"/>
        <w:contextualSpacing/>
        <w:jc w:val="both"/>
        <w:rPr>
          <w:b w:val="0"/>
          <w:sz w:val="32"/>
        </w:rPr>
      </w:pPr>
      <w:r w:rsidRPr="006D1B6C">
        <w:rPr>
          <w:b w:val="0"/>
          <w:sz w:val="32"/>
        </w:rPr>
        <w:t>Western Europe generates the highest revenue regardless</w:t>
      </w:r>
      <w:r w:rsidRPr="006D1B6C">
        <w:rPr>
          <w:b w:val="0"/>
          <w:sz w:val="32"/>
        </w:rPr>
        <w:tab/>
        <w:t xml:space="preserve">of </w:t>
      </w:r>
      <w:r w:rsidR="003D45AF">
        <w:rPr>
          <w:b w:val="0"/>
          <w:sz w:val="32"/>
        </w:rPr>
        <w:t>its</w:t>
      </w:r>
      <w:r w:rsidRPr="006D1B6C">
        <w:rPr>
          <w:b w:val="0"/>
          <w:sz w:val="32"/>
        </w:rPr>
        <w:t xml:space="preserve"> being </w:t>
      </w:r>
      <w:r w:rsidR="003D45AF">
        <w:rPr>
          <w:b w:val="0"/>
          <w:sz w:val="32"/>
        </w:rPr>
        <w:t>outside the</w:t>
      </w:r>
      <w:r w:rsidRPr="006D1B6C">
        <w:rPr>
          <w:b w:val="0"/>
          <w:sz w:val="32"/>
        </w:rPr>
        <w:t xml:space="preserve"> US. This shows that Europe has great potential. We should start focusing on other regions of Europe. Also</w:t>
      </w:r>
      <w:r>
        <w:rPr>
          <w:b w:val="0"/>
          <w:sz w:val="32"/>
        </w:rPr>
        <w:t>,</w:t>
      </w:r>
      <w:r w:rsidRPr="006D1B6C">
        <w:rPr>
          <w:b w:val="0"/>
          <w:sz w:val="32"/>
        </w:rPr>
        <w:t xml:space="preserve"> the region w</w:t>
      </w:r>
      <w:r w:rsidR="003D45AF">
        <w:rPr>
          <w:b w:val="0"/>
          <w:sz w:val="32"/>
        </w:rPr>
        <w:t>ith the</w:t>
      </w:r>
      <w:r w:rsidRPr="006D1B6C">
        <w:rPr>
          <w:b w:val="0"/>
          <w:sz w:val="32"/>
        </w:rPr>
        <w:t xml:space="preserve"> lowest sales </w:t>
      </w:r>
      <w:r w:rsidR="0085742E">
        <w:rPr>
          <w:b w:val="0"/>
          <w:sz w:val="32"/>
        </w:rPr>
        <w:t>in</w:t>
      </w:r>
      <w:r w:rsidRPr="006D1B6C">
        <w:rPr>
          <w:b w:val="0"/>
          <w:sz w:val="32"/>
        </w:rPr>
        <w:t xml:space="preserve"> Canada and Africa. But as there are many regions in Africa we should start focusing </w:t>
      </w:r>
      <w:r w:rsidR="003D45AF">
        <w:rPr>
          <w:b w:val="0"/>
          <w:sz w:val="32"/>
        </w:rPr>
        <w:t>on</w:t>
      </w:r>
      <w:r w:rsidRPr="006D1B6C">
        <w:rPr>
          <w:b w:val="0"/>
          <w:sz w:val="32"/>
        </w:rPr>
        <w:t xml:space="preserve"> growing sales in Africa and then Canada eventually.</w:t>
      </w:r>
    </w:p>
    <w:p w14:paraId="672F960F" w14:textId="794A5871" w:rsidR="00C6690D" w:rsidRDefault="00C6690D" w:rsidP="006D1B6C">
      <w:pPr>
        <w:pStyle w:val="Heading2"/>
        <w:spacing w:after="500"/>
        <w:contextualSpacing/>
        <w:rPr>
          <w:b w:val="0"/>
          <w:sz w:val="44"/>
        </w:rPr>
      </w:pPr>
      <w:r>
        <w:rPr>
          <w:i/>
          <w:sz w:val="32"/>
        </w:rPr>
        <w:t>Conclusion</w:t>
      </w:r>
    </w:p>
    <w:p w14:paraId="7306A039" w14:textId="68A28BE5" w:rsidR="00290CD5" w:rsidRDefault="00F8171E" w:rsidP="00C15410">
      <w:pPr>
        <w:pStyle w:val="Heading2"/>
        <w:numPr>
          <w:ilvl w:val="0"/>
          <w:numId w:val="3"/>
        </w:numPr>
        <w:spacing w:after="500"/>
        <w:rPr>
          <w:b w:val="0"/>
          <w:sz w:val="32"/>
        </w:rPr>
      </w:pPr>
      <w:r>
        <w:rPr>
          <w:b w:val="0"/>
          <w:sz w:val="32"/>
        </w:rPr>
        <w:t xml:space="preserve">Overall, African markets seem to have huge hidden potential. </w:t>
      </w:r>
      <w:r w:rsidR="0085742E">
        <w:rPr>
          <w:b w:val="0"/>
          <w:sz w:val="32"/>
        </w:rPr>
        <w:t>The company</w:t>
      </w:r>
      <w:r>
        <w:rPr>
          <w:b w:val="0"/>
          <w:sz w:val="32"/>
        </w:rPr>
        <w:t xml:space="preserve"> should start marketing their products and services to generate new orders.</w:t>
      </w:r>
    </w:p>
    <w:p w14:paraId="10063724" w14:textId="6462755F" w:rsidR="00D41403" w:rsidRDefault="00D41403" w:rsidP="00C15410">
      <w:pPr>
        <w:pStyle w:val="Heading2"/>
        <w:numPr>
          <w:ilvl w:val="0"/>
          <w:numId w:val="3"/>
        </w:numPr>
        <w:spacing w:after="500"/>
        <w:rPr>
          <w:b w:val="0"/>
          <w:sz w:val="32"/>
        </w:rPr>
      </w:pPr>
      <w:r>
        <w:rPr>
          <w:b w:val="0"/>
          <w:sz w:val="32"/>
        </w:rPr>
        <w:t xml:space="preserve">In terms of </w:t>
      </w:r>
      <w:r w:rsidR="0085742E">
        <w:rPr>
          <w:b w:val="0"/>
          <w:sz w:val="32"/>
        </w:rPr>
        <w:t>region-wise</w:t>
      </w:r>
      <w:r>
        <w:rPr>
          <w:b w:val="0"/>
          <w:sz w:val="32"/>
        </w:rPr>
        <w:t xml:space="preserve"> sales, </w:t>
      </w:r>
      <w:r w:rsidR="0085742E">
        <w:rPr>
          <w:b w:val="0"/>
          <w:sz w:val="32"/>
        </w:rPr>
        <w:t xml:space="preserve">the </w:t>
      </w:r>
      <w:r>
        <w:rPr>
          <w:b w:val="0"/>
          <w:sz w:val="32"/>
        </w:rPr>
        <w:t xml:space="preserve">company should </w:t>
      </w:r>
      <w:r w:rsidR="00E007CB">
        <w:rPr>
          <w:b w:val="0"/>
          <w:sz w:val="32"/>
        </w:rPr>
        <w:t xml:space="preserve">focus </w:t>
      </w:r>
      <w:r w:rsidR="0085742E">
        <w:rPr>
          <w:b w:val="0"/>
          <w:sz w:val="32"/>
        </w:rPr>
        <w:t xml:space="preserve">on </w:t>
      </w:r>
      <w:r>
        <w:rPr>
          <w:b w:val="0"/>
          <w:sz w:val="32"/>
        </w:rPr>
        <w:t>grow</w:t>
      </w:r>
      <w:r w:rsidR="00E007CB">
        <w:rPr>
          <w:b w:val="0"/>
          <w:sz w:val="32"/>
        </w:rPr>
        <w:t>ing</w:t>
      </w:r>
      <w:r>
        <w:rPr>
          <w:b w:val="0"/>
          <w:sz w:val="32"/>
        </w:rPr>
        <w:t xml:space="preserve"> sales in the region of Canada primarily </w:t>
      </w:r>
      <w:r w:rsidR="007F1176">
        <w:rPr>
          <w:b w:val="0"/>
          <w:sz w:val="32"/>
        </w:rPr>
        <w:t xml:space="preserve">as it has </w:t>
      </w:r>
      <w:r w:rsidR="0085742E">
        <w:rPr>
          <w:b w:val="0"/>
          <w:sz w:val="32"/>
        </w:rPr>
        <w:t xml:space="preserve">the </w:t>
      </w:r>
      <w:r w:rsidR="007F1176">
        <w:rPr>
          <w:b w:val="0"/>
          <w:sz w:val="32"/>
        </w:rPr>
        <w:t xml:space="preserve">lowest cumulative sales </w:t>
      </w:r>
      <w:r>
        <w:rPr>
          <w:b w:val="0"/>
          <w:sz w:val="32"/>
        </w:rPr>
        <w:t>and then all the parts of Africa.</w:t>
      </w:r>
    </w:p>
    <w:p w14:paraId="428A385B" w14:textId="762AC0B0" w:rsidR="00B16480" w:rsidRDefault="0085594F" w:rsidP="00290CD5">
      <w:pPr>
        <w:pStyle w:val="Heading2"/>
        <w:numPr>
          <w:ilvl w:val="0"/>
          <w:numId w:val="3"/>
        </w:numPr>
        <w:spacing w:after="500"/>
        <w:rPr>
          <w:b w:val="0"/>
          <w:sz w:val="32"/>
        </w:rPr>
      </w:pPr>
      <w:r>
        <w:rPr>
          <w:b w:val="0"/>
          <w:sz w:val="32"/>
        </w:rPr>
        <w:t xml:space="preserve">Using statistical analysis, </w:t>
      </w:r>
      <w:r w:rsidR="0085742E">
        <w:rPr>
          <w:b w:val="0"/>
          <w:sz w:val="32"/>
        </w:rPr>
        <w:t xml:space="preserve">the </w:t>
      </w:r>
      <w:r w:rsidR="00C904E3">
        <w:rPr>
          <w:b w:val="0"/>
          <w:sz w:val="32"/>
        </w:rPr>
        <w:t xml:space="preserve">Average profit of </w:t>
      </w:r>
      <w:r w:rsidR="0085742E">
        <w:rPr>
          <w:b w:val="0"/>
          <w:sz w:val="32"/>
        </w:rPr>
        <w:t xml:space="preserve">the </w:t>
      </w:r>
      <w:r w:rsidR="00C904E3">
        <w:rPr>
          <w:b w:val="0"/>
          <w:sz w:val="32"/>
        </w:rPr>
        <w:t xml:space="preserve">product </w:t>
      </w:r>
      <w:r>
        <w:rPr>
          <w:b w:val="0"/>
          <w:sz w:val="32"/>
        </w:rPr>
        <w:t>comes</w:t>
      </w:r>
      <w:r w:rsidR="00C904E3">
        <w:rPr>
          <w:b w:val="0"/>
          <w:sz w:val="32"/>
        </w:rPr>
        <w:t xml:space="preserve"> to </w:t>
      </w:r>
      <w:r w:rsidR="00C904E3" w:rsidRPr="00C904E3">
        <w:rPr>
          <w:sz w:val="32"/>
        </w:rPr>
        <w:t>$260.61</w:t>
      </w:r>
      <w:r w:rsidR="00C904E3">
        <w:rPr>
          <w:b w:val="0"/>
          <w:sz w:val="32"/>
        </w:rPr>
        <w:t xml:space="preserve"> whereas </w:t>
      </w:r>
      <w:r w:rsidR="0085742E">
        <w:rPr>
          <w:b w:val="0"/>
          <w:sz w:val="32"/>
        </w:rPr>
        <w:t xml:space="preserve">the </w:t>
      </w:r>
      <w:r w:rsidR="00C904E3">
        <w:rPr>
          <w:b w:val="0"/>
          <w:sz w:val="32"/>
        </w:rPr>
        <w:t xml:space="preserve">mean tends to be </w:t>
      </w:r>
      <w:r w:rsidR="00C904E3" w:rsidRPr="00C904E3">
        <w:rPr>
          <w:sz w:val="32"/>
        </w:rPr>
        <w:t>$411.98.</w:t>
      </w:r>
      <w:r w:rsidR="00C904E3">
        <w:rPr>
          <w:sz w:val="32"/>
        </w:rPr>
        <w:t xml:space="preserve"> </w:t>
      </w:r>
      <w:r w:rsidR="00C904E3">
        <w:rPr>
          <w:b w:val="0"/>
          <w:sz w:val="32"/>
        </w:rPr>
        <w:t xml:space="preserve">This shows that there are huge variances in profit margins depending on the product. </w:t>
      </w:r>
    </w:p>
    <w:p w14:paraId="54B7D755" w14:textId="612F07B6" w:rsidR="00187E86" w:rsidRPr="00474598" w:rsidRDefault="00FE4476" w:rsidP="00474598">
      <w:pPr>
        <w:pStyle w:val="Heading2"/>
        <w:numPr>
          <w:ilvl w:val="0"/>
          <w:numId w:val="3"/>
        </w:numPr>
        <w:spacing w:after="500"/>
        <w:rPr>
          <w:b w:val="0"/>
          <w:sz w:val="32"/>
        </w:rPr>
      </w:pPr>
      <w:r>
        <w:rPr>
          <w:b w:val="0"/>
          <w:sz w:val="32"/>
        </w:rPr>
        <w:t xml:space="preserve">To increase product sales and widen the horizon of business, </w:t>
      </w:r>
      <w:r w:rsidR="0085742E">
        <w:rPr>
          <w:b w:val="0"/>
          <w:sz w:val="32"/>
        </w:rPr>
        <w:t xml:space="preserve">the </w:t>
      </w:r>
      <w:r>
        <w:rPr>
          <w:b w:val="0"/>
          <w:sz w:val="32"/>
        </w:rPr>
        <w:t xml:space="preserve">company should start focusing more on </w:t>
      </w:r>
      <w:r w:rsidR="00187E86">
        <w:rPr>
          <w:b w:val="0"/>
          <w:sz w:val="32"/>
        </w:rPr>
        <w:t>products under Office Supplies.</w:t>
      </w:r>
    </w:p>
    <w:p w14:paraId="752840CF" w14:textId="6A47B78B" w:rsidR="00B16480" w:rsidRPr="00E62DB1" w:rsidRDefault="00B16480" w:rsidP="00290CD5">
      <w:pPr>
        <w:pStyle w:val="Heading2"/>
        <w:spacing w:after="500"/>
        <w:rPr>
          <w:i/>
          <w:sz w:val="24"/>
        </w:rPr>
      </w:pPr>
      <w:r w:rsidRPr="00E62DB1">
        <w:rPr>
          <w:i/>
          <w:sz w:val="24"/>
        </w:rPr>
        <w:t>Reference</w:t>
      </w:r>
      <w:r w:rsidR="00834B81" w:rsidRPr="00E62DB1">
        <w:rPr>
          <w:i/>
          <w:sz w:val="24"/>
        </w:rPr>
        <w:t>:</w:t>
      </w:r>
    </w:p>
    <w:p w14:paraId="20167EA0" w14:textId="5BB3DC7E" w:rsidR="003F7710" w:rsidRPr="00E62DB1" w:rsidRDefault="003F7710" w:rsidP="003F7710">
      <w:pPr>
        <w:pStyle w:val="Heading2"/>
        <w:spacing w:after="500"/>
        <w:contextualSpacing/>
        <w:rPr>
          <w:b w:val="0"/>
          <w:sz w:val="22"/>
        </w:rPr>
      </w:pPr>
      <w:r w:rsidRPr="00E62DB1">
        <w:rPr>
          <w:b w:val="0"/>
          <w:bCs/>
          <w:sz w:val="22"/>
        </w:rPr>
        <w:t>Li Liu, (</w:t>
      </w:r>
      <w:proofErr w:type="spellStart"/>
      <w:r w:rsidRPr="00E62DB1">
        <w:rPr>
          <w:b w:val="0"/>
          <w:bCs/>
          <w:sz w:val="22"/>
        </w:rPr>
        <w:t>n.d</w:t>
      </w:r>
      <w:proofErr w:type="spellEnd"/>
      <w:r w:rsidRPr="00E62DB1">
        <w:rPr>
          <w:b w:val="0"/>
          <w:bCs/>
          <w:sz w:val="22"/>
        </w:rPr>
        <w:t xml:space="preserve">), </w:t>
      </w:r>
      <w:r w:rsidRPr="00E62DB1">
        <w:rPr>
          <w:b w:val="0"/>
          <w:bCs/>
          <w:i/>
          <w:sz w:val="22"/>
        </w:rPr>
        <w:t>R Base Plotting</w:t>
      </w:r>
      <w:r w:rsidRPr="00E62DB1">
        <w:rPr>
          <w:b w:val="0"/>
          <w:bCs/>
          <w:sz w:val="22"/>
        </w:rPr>
        <w:t>, Retrieved from</w:t>
      </w:r>
    </w:p>
    <w:p w14:paraId="64718E46" w14:textId="1185BC1B" w:rsidR="00F728AF" w:rsidRPr="00E62DB1" w:rsidRDefault="00474598" w:rsidP="003F7710">
      <w:pPr>
        <w:pStyle w:val="Heading2"/>
        <w:spacing w:after="500"/>
        <w:contextualSpacing/>
        <w:jc w:val="center"/>
        <w:rPr>
          <w:b w:val="0"/>
          <w:sz w:val="22"/>
        </w:rPr>
      </w:pPr>
      <w:r w:rsidRPr="00E62DB1">
        <w:rPr>
          <w:b w:val="0"/>
          <w:sz w:val="22"/>
        </w:rPr>
        <w:t>https://rstudio-pubs-static.s3.amazonaws.com/503520_739f7eea9dca49cda61abe90b679e2aa.html</w:t>
      </w:r>
    </w:p>
    <w:p w14:paraId="37F42EAF" w14:textId="77777777" w:rsidR="00474598" w:rsidRPr="00E62DB1" w:rsidRDefault="00474598" w:rsidP="003F7710">
      <w:pPr>
        <w:pStyle w:val="Heading2"/>
        <w:spacing w:after="500"/>
        <w:contextualSpacing/>
        <w:jc w:val="center"/>
        <w:rPr>
          <w:b w:val="0"/>
          <w:sz w:val="22"/>
        </w:rPr>
      </w:pPr>
    </w:p>
    <w:p w14:paraId="28E70861" w14:textId="78CA208C" w:rsidR="003F7710" w:rsidRPr="00E62DB1" w:rsidRDefault="003F7710" w:rsidP="00474598">
      <w:pPr>
        <w:pStyle w:val="Heading2"/>
        <w:spacing w:after="500"/>
        <w:contextualSpacing/>
        <w:jc w:val="center"/>
        <w:rPr>
          <w:b w:val="0"/>
          <w:bCs/>
          <w:sz w:val="22"/>
        </w:rPr>
      </w:pPr>
      <w:r w:rsidRPr="00E62DB1">
        <w:rPr>
          <w:b w:val="0"/>
          <w:bCs/>
          <w:sz w:val="22"/>
        </w:rPr>
        <w:t xml:space="preserve">Data Novia, </w:t>
      </w:r>
      <w:r w:rsidRPr="00E62DB1">
        <w:rPr>
          <w:b w:val="0"/>
          <w:bCs/>
          <w:i/>
          <w:sz w:val="22"/>
        </w:rPr>
        <w:t>Top R colors Palettes to know for Great Visualization</w:t>
      </w:r>
    </w:p>
    <w:p w14:paraId="523F8BF3" w14:textId="607130B6" w:rsidR="00B16480" w:rsidRPr="00E62DB1" w:rsidRDefault="00474598" w:rsidP="00474598">
      <w:pPr>
        <w:pStyle w:val="Heading2"/>
        <w:spacing w:after="500"/>
        <w:contextualSpacing/>
        <w:jc w:val="center"/>
        <w:rPr>
          <w:b w:val="0"/>
          <w:sz w:val="22"/>
        </w:rPr>
      </w:pPr>
      <w:r w:rsidRPr="00E62DB1">
        <w:rPr>
          <w:b w:val="0"/>
          <w:sz w:val="22"/>
        </w:rPr>
        <w:t>https://www.datanovia.com/en/blog/top-r-color-palettes-to-know-for-great-data-visualization/</w:t>
      </w:r>
    </w:p>
    <w:p w14:paraId="2CC853FE" w14:textId="77777777" w:rsidR="00474598" w:rsidRPr="00E62DB1" w:rsidRDefault="00474598" w:rsidP="00474598">
      <w:pPr>
        <w:pStyle w:val="Heading2"/>
        <w:spacing w:after="500"/>
        <w:contextualSpacing/>
        <w:jc w:val="center"/>
        <w:rPr>
          <w:b w:val="0"/>
          <w:sz w:val="22"/>
        </w:rPr>
      </w:pPr>
    </w:p>
    <w:p w14:paraId="177D1EE8" w14:textId="6447C0FC" w:rsidR="00474598" w:rsidRPr="00E62DB1" w:rsidRDefault="00474598" w:rsidP="00474598">
      <w:pPr>
        <w:pStyle w:val="Heading2"/>
        <w:spacing w:after="500"/>
        <w:contextualSpacing/>
        <w:jc w:val="center"/>
        <w:rPr>
          <w:b w:val="0"/>
          <w:bCs/>
          <w:i/>
          <w:sz w:val="22"/>
        </w:rPr>
      </w:pPr>
      <w:r w:rsidRPr="00E62DB1">
        <w:rPr>
          <w:b w:val="0"/>
          <w:bCs/>
          <w:sz w:val="22"/>
        </w:rPr>
        <w:t>STHDA, (</w:t>
      </w:r>
      <w:proofErr w:type="spellStart"/>
      <w:r w:rsidRPr="00E62DB1">
        <w:rPr>
          <w:b w:val="0"/>
          <w:bCs/>
          <w:sz w:val="22"/>
        </w:rPr>
        <w:t>n.d</w:t>
      </w:r>
      <w:proofErr w:type="spellEnd"/>
      <w:r w:rsidRPr="00E62DB1">
        <w:rPr>
          <w:b w:val="0"/>
          <w:bCs/>
          <w:sz w:val="22"/>
        </w:rPr>
        <w:t xml:space="preserve">), </w:t>
      </w:r>
      <w:r w:rsidRPr="00E62DB1">
        <w:rPr>
          <w:b w:val="0"/>
          <w:bCs/>
          <w:i/>
          <w:sz w:val="22"/>
        </w:rPr>
        <w:t>Add legends to plots in R software: the easiest way!</w:t>
      </w:r>
    </w:p>
    <w:p w14:paraId="386B520C" w14:textId="3EC839F5" w:rsidR="00474598" w:rsidRPr="00E62DB1" w:rsidRDefault="00EA5D88" w:rsidP="00474598">
      <w:pPr>
        <w:pStyle w:val="Heading2"/>
        <w:spacing w:after="500"/>
        <w:contextualSpacing/>
        <w:jc w:val="center"/>
        <w:rPr>
          <w:b w:val="0"/>
          <w:sz w:val="22"/>
        </w:rPr>
      </w:pPr>
      <w:r w:rsidRPr="00E62DB1">
        <w:rPr>
          <w:b w:val="0"/>
          <w:sz w:val="22"/>
        </w:rPr>
        <w:t>http://www.sthda.com/english/wiki/add-legends-to-plots-in-r-software-the-easiest-way</w:t>
      </w:r>
    </w:p>
    <w:p w14:paraId="01E9862E" w14:textId="77777777" w:rsidR="001F2EFF" w:rsidRPr="00E62DB1" w:rsidRDefault="001F2EFF" w:rsidP="00EA5D88">
      <w:pPr>
        <w:pStyle w:val="Heading2"/>
        <w:spacing w:after="500"/>
        <w:contextualSpacing/>
        <w:rPr>
          <w:i/>
          <w:sz w:val="24"/>
        </w:rPr>
      </w:pPr>
    </w:p>
    <w:p w14:paraId="1F7EEEA8" w14:textId="429664F9" w:rsidR="00EA5D88" w:rsidRPr="00E62DB1" w:rsidRDefault="00E62DB1" w:rsidP="00EA5D88">
      <w:pPr>
        <w:pStyle w:val="Heading2"/>
        <w:spacing w:after="500"/>
        <w:contextualSpacing/>
        <w:rPr>
          <w:bCs/>
          <w:sz w:val="24"/>
        </w:rPr>
      </w:pPr>
      <w:r>
        <w:rPr>
          <w:i/>
          <w:sz w:val="24"/>
        </w:rPr>
        <w:t>Append</w:t>
      </w:r>
      <w:r w:rsidR="00950C88">
        <w:rPr>
          <w:i/>
          <w:sz w:val="24"/>
        </w:rPr>
        <w:t>ix</w:t>
      </w:r>
    </w:p>
    <w:p w14:paraId="05D0CD3E" w14:textId="77777777" w:rsidR="00594BAF" w:rsidRPr="00E62DB1" w:rsidRDefault="00594BAF" w:rsidP="00EA5D88">
      <w:pPr>
        <w:pStyle w:val="Heading2"/>
        <w:spacing w:after="500"/>
        <w:contextualSpacing/>
        <w:rPr>
          <w:b w:val="0"/>
          <w:bCs/>
          <w:sz w:val="22"/>
        </w:rPr>
      </w:pPr>
    </w:p>
    <w:p w14:paraId="494614AD" w14:textId="76CD450F" w:rsidR="00250945" w:rsidRPr="00E62DB1" w:rsidRDefault="00EA5D88" w:rsidP="00250945">
      <w:pPr>
        <w:pStyle w:val="Heading2"/>
        <w:spacing w:after="500"/>
        <w:contextualSpacing/>
        <w:rPr>
          <w:b w:val="0"/>
          <w:sz w:val="22"/>
        </w:rPr>
      </w:pPr>
      <w:r w:rsidRPr="00E62DB1">
        <w:rPr>
          <w:b w:val="0"/>
          <w:bCs/>
          <w:sz w:val="22"/>
        </w:rPr>
        <w:t xml:space="preserve">An additional file containing the R codes has been attached to this report. The name of this file is </w:t>
      </w:r>
      <w:r w:rsidR="00594BAF" w:rsidRPr="00E62DB1">
        <w:rPr>
          <w:b w:val="0"/>
          <w:bCs/>
          <w:sz w:val="22"/>
        </w:rPr>
        <w:t>M6Final_Pagrani_Dhiren</w:t>
      </w:r>
      <w:r w:rsidRPr="00E62DB1">
        <w:rPr>
          <w:b w:val="0"/>
          <w:bCs/>
          <w:sz w:val="22"/>
        </w:rPr>
        <w:t>.R</w:t>
      </w:r>
    </w:p>
    <w:sectPr w:rsidR="00250945" w:rsidRPr="00E62DB1" w:rsidSect="004B7E44">
      <w:headerReference w:type="default" r:id="rId17"/>
      <w:footerReference w:type="default" r:id="rId18"/>
      <w:footerReference w:type="first" r:id="rId1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6B53F" w14:textId="77777777" w:rsidR="003C7566" w:rsidRDefault="003C7566" w:rsidP="004B7E44">
      <w:r>
        <w:separator/>
      </w:r>
    </w:p>
  </w:endnote>
  <w:endnote w:type="continuationSeparator" w:id="0">
    <w:p w14:paraId="6301C3C9" w14:textId="77777777" w:rsidR="003C7566" w:rsidRDefault="003C756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70" w:type="dxa"/>
      <w:tblInd w:w="-114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70"/>
    </w:tblGrid>
    <w:tr w:rsidR="004B7E44" w14:paraId="4F1947B3" w14:textId="77777777" w:rsidTr="003319BE">
      <w:trPr>
        <w:trHeight w:val="755"/>
      </w:trPr>
      <w:tc>
        <w:tcPr>
          <w:tcW w:w="12270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030D12" w14:textId="7F3DCC1E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CA75A6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27032" w14:textId="77777777" w:rsidR="003C7566" w:rsidRDefault="003C7566" w:rsidP="004B7E44">
      <w:r>
        <w:separator/>
      </w:r>
    </w:p>
  </w:footnote>
  <w:footnote w:type="continuationSeparator" w:id="0">
    <w:p w14:paraId="15C25721" w14:textId="77777777" w:rsidR="003C7566" w:rsidRDefault="003C756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C917789" w14:textId="77777777" w:rsidTr="00696715">
      <w:trPr>
        <w:trHeight w:val="180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DC6BEC5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40485E8" wp14:editId="2C91E38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C2490F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40485E8" id="Rectangle 11" o:spid="_x0000_s1032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" fillcolor="#a4063e [3204]" stroked="f" strokeweight="2pt">
                    <v:textbox>
                      <w:txbxContent>
                        <w:p w14:paraId="11C2490F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C7770"/>
    <w:multiLevelType w:val="hybridMultilevel"/>
    <w:tmpl w:val="A86CC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B2C2B"/>
    <w:multiLevelType w:val="hybridMultilevel"/>
    <w:tmpl w:val="3A44B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C6633"/>
    <w:multiLevelType w:val="hybridMultilevel"/>
    <w:tmpl w:val="22C66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475DF"/>
    <w:multiLevelType w:val="hybridMultilevel"/>
    <w:tmpl w:val="8AF08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94781"/>
    <w:multiLevelType w:val="hybridMultilevel"/>
    <w:tmpl w:val="5498BCAC"/>
    <w:lvl w:ilvl="0" w:tplc="48764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5B4FB4"/>
    <w:multiLevelType w:val="hybridMultilevel"/>
    <w:tmpl w:val="EB96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BC6"/>
    <w:rsid w:val="000147B0"/>
    <w:rsid w:val="00040A3B"/>
    <w:rsid w:val="00061BEA"/>
    <w:rsid w:val="000753A7"/>
    <w:rsid w:val="00083697"/>
    <w:rsid w:val="000B476E"/>
    <w:rsid w:val="000E5B76"/>
    <w:rsid w:val="000F6AA7"/>
    <w:rsid w:val="00126B61"/>
    <w:rsid w:val="00127ECA"/>
    <w:rsid w:val="0013715C"/>
    <w:rsid w:val="00187E86"/>
    <w:rsid w:val="001D6328"/>
    <w:rsid w:val="001F25B3"/>
    <w:rsid w:val="001F2EFF"/>
    <w:rsid w:val="001F6410"/>
    <w:rsid w:val="001F77C3"/>
    <w:rsid w:val="002503B1"/>
    <w:rsid w:val="00250945"/>
    <w:rsid w:val="00263A32"/>
    <w:rsid w:val="00290CD5"/>
    <w:rsid w:val="00293B83"/>
    <w:rsid w:val="002A4D2C"/>
    <w:rsid w:val="002A7CEF"/>
    <w:rsid w:val="002C26E4"/>
    <w:rsid w:val="002D1991"/>
    <w:rsid w:val="00301EE2"/>
    <w:rsid w:val="00306FEA"/>
    <w:rsid w:val="00322528"/>
    <w:rsid w:val="003309AB"/>
    <w:rsid w:val="003319BE"/>
    <w:rsid w:val="00361639"/>
    <w:rsid w:val="00361B42"/>
    <w:rsid w:val="00364264"/>
    <w:rsid w:val="00365E99"/>
    <w:rsid w:val="0037197D"/>
    <w:rsid w:val="0037241A"/>
    <w:rsid w:val="00376638"/>
    <w:rsid w:val="00381A83"/>
    <w:rsid w:val="0039085A"/>
    <w:rsid w:val="003A3D8A"/>
    <w:rsid w:val="003B6FD0"/>
    <w:rsid w:val="003B7688"/>
    <w:rsid w:val="003B77CB"/>
    <w:rsid w:val="003C7566"/>
    <w:rsid w:val="003D10A3"/>
    <w:rsid w:val="003D45AF"/>
    <w:rsid w:val="003F0662"/>
    <w:rsid w:val="003F7710"/>
    <w:rsid w:val="00414F88"/>
    <w:rsid w:val="00421AD1"/>
    <w:rsid w:val="00434028"/>
    <w:rsid w:val="00474598"/>
    <w:rsid w:val="004A6D94"/>
    <w:rsid w:val="004B7E44"/>
    <w:rsid w:val="004D5252"/>
    <w:rsid w:val="004E7DA0"/>
    <w:rsid w:val="004F2B86"/>
    <w:rsid w:val="005108AA"/>
    <w:rsid w:val="00513BF0"/>
    <w:rsid w:val="00542E3D"/>
    <w:rsid w:val="005715CB"/>
    <w:rsid w:val="0058027E"/>
    <w:rsid w:val="00584B0E"/>
    <w:rsid w:val="00594BAF"/>
    <w:rsid w:val="005A718F"/>
    <w:rsid w:val="005C37EE"/>
    <w:rsid w:val="005C4F58"/>
    <w:rsid w:val="005C50FF"/>
    <w:rsid w:val="005C683B"/>
    <w:rsid w:val="005D174A"/>
    <w:rsid w:val="005F1516"/>
    <w:rsid w:val="00635218"/>
    <w:rsid w:val="006467DF"/>
    <w:rsid w:val="00655684"/>
    <w:rsid w:val="006911E1"/>
    <w:rsid w:val="00694FD6"/>
    <w:rsid w:val="00696715"/>
    <w:rsid w:val="006A3CE7"/>
    <w:rsid w:val="006B3637"/>
    <w:rsid w:val="006B5FCC"/>
    <w:rsid w:val="006D1B6C"/>
    <w:rsid w:val="006D2662"/>
    <w:rsid w:val="006F6864"/>
    <w:rsid w:val="007009C9"/>
    <w:rsid w:val="007516CF"/>
    <w:rsid w:val="00790E34"/>
    <w:rsid w:val="007A29FB"/>
    <w:rsid w:val="007A73A4"/>
    <w:rsid w:val="007C0E36"/>
    <w:rsid w:val="007E3CDF"/>
    <w:rsid w:val="007F1176"/>
    <w:rsid w:val="007F3B6A"/>
    <w:rsid w:val="008012F9"/>
    <w:rsid w:val="008133C8"/>
    <w:rsid w:val="00834B81"/>
    <w:rsid w:val="008424FE"/>
    <w:rsid w:val="00843D4E"/>
    <w:rsid w:val="0085594F"/>
    <w:rsid w:val="0085742E"/>
    <w:rsid w:val="008751F8"/>
    <w:rsid w:val="0089761A"/>
    <w:rsid w:val="008A576D"/>
    <w:rsid w:val="008A76A2"/>
    <w:rsid w:val="008B33BC"/>
    <w:rsid w:val="008E0FD4"/>
    <w:rsid w:val="008F6122"/>
    <w:rsid w:val="009004DA"/>
    <w:rsid w:val="009120E9"/>
    <w:rsid w:val="009168DF"/>
    <w:rsid w:val="009328F6"/>
    <w:rsid w:val="00945900"/>
    <w:rsid w:val="00950C88"/>
    <w:rsid w:val="00971D52"/>
    <w:rsid w:val="009855E5"/>
    <w:rsid w:val="009863B3"/>
    <w:rsid w:val="00987473"/>
    <w:rsid w:val="00991840"/>
    <w:rsid w:val="00995B80"/>
    <w:rsid w:val="00996C8A"/>
    <w:rsid w:val="009C396C"/>
    <w:rsid w:val="009D2C1E"/>
    <w:rsid w:val="009D46E3"/>
    <w:rsid w:val="009D70EF"/>
    <w:rsid w:val="009F7ED9"/>
    <w:rsid w:val="00A00163"/>
    <w:rsid w:val="00A07356"/>
    <w:rsid w:val="00A8393F"/>
    <w:rsid w:val="00A901AA"/>
    <w:rsid w:val="00AA44C4"/>
    <w:rsid w:val="00AB30DB"/>
    <w:rsid w:val="00AB6D43"/>
    <w:rsid w:val="00AC03F4"/>
    <w:rsid w:val="00AE148E"/>
    <w:rsid w:val="00AE3203"/>
    <w:rsid w:val="00AF15BC"/>
    <w:rsid w:val="00B16480"/>
    <w:rsid w:val="00B45FE7"/>
    <w:rsid w:val="00B46C85"/>
    <w:rsid w:val="00B54BC6"/>
    <w:rsid w:val="00B56B38"/>
    <w:rsid w:val="00B572B4"/>
    <w:rsid w:val="00B622B4"/>
    <w:rsid w:val="00B64193"/>
    <w:rsid w:val="00B9165B"/>
    <w:rsid w:val="00BA36F4"/>
    <w:rsid w:val="00BA377E"/>
    <w:rsid w:val="00BA6EB3"/>
    <w:rsid w:val="00BC2D9D"/>
    <w:rsid w:val="00BD1FCC"/>
    <w:rsid w:val="00BE7A05"/>
    <w:rsid w:val="00C0551F"/>
    <w:rsid w:val="00C15410"/>
    <w:rsid w:val="00C16AFB"/>
    <w:rsid w:val="00C25451"/>
    <w:rsid w:val="00C27D18"/>
    <w:rsid w:val="00C6690D"/>
    <w:rsid w:val="00C85AF4"/>
    <w:rsid w:val="00C904E3"/>
    <w:rsid w:val="00CA3C4A"/>
    <w:rsid w:val="00CA4352"/>
    <w:rsid w:val="00CC341C"/>
    <w:rsid w:val="00CC584F"/>
    <w:rsid w:val="00CC7C12"/>
    <w:rsid w:val="00CE1E7D"/>
    <w:rsid w:val="00D3105A"/>
    <w:rsid w:val="00D41403"/>
    <w:rsid w:val="00D57431"/>
    <w:rsid w:val="00D83196"/>
    <w:rsid w:val="00D83A1C"/>
    <w:rsid w:val="00D90BCE"/>
    <w:rsid w:val="00D95DDD"/>
    <w:rsid w:val="00DA4050"/>
    <w:rsid w:val="00DB26A7"/>
    <w:rsid w:val="00DB5164"/>
    <w:rsid w:val="00DC6F03"/>
    <w:rsid w:val="00DD04A9"/>
    <w:rsid w:val="00DE2A50"/>
    <w:rsid w:val="00DF4B76"/>
    <w:rsid w:val="00E005B9"/>
    <w:rsid w:val="00E007CB"/>
    <w:rsid w:val="00E36B1F"/>
    <w:rsid w:val="00E60BF1"/>
    <w:rsid w:val="00E62DB1"/>
    <w:rsid w:val="00E7211F"/>
    <w:rsid w:val="00E76954"/>
    <w:rsid w:val="00E76CAD"/>
    <w:rsid w:val="00E830DE"/>
    <w:rsid w:val="00E86FD8"/>
    <w:rsid w:val="00E94B5F"/>
    <w:rsid w:val="00EA36C4"/>
    <w:rsid w:val="00EA5D88"/>
    <w:rsid w:val="00EA7DEA"/>
    <w:rsid w:val="00EE1406"/>
    <w:rsid w:val="00F01551"/>
    <w:rsid w:val="00F05291"/>
    <w:rsid w:val="00F2167B"/>
    <w:rsid w:val="00F22F40"/>
    <w:rsid w:val="00F63597"/>
    <w:rsid w:val="00F728AF"/>
    <w:rsid w:val="00F81309"/>
    <w:rsid w:val="00F8171E"/>
    <w:rsid w:val="00F908F2"/>
    <w:rsid w:val="00F9578C"/>
    <w:rsid w:val="00F97ABE"/>
    <w:rsid w:val="00FA5718"/>
    <w:rsid w:val="00FC4A53"/>
    <w:rsid w:val="00FD73A3"/>
    <w:rsid w:val="00FE3034"/>
    <w:rsid w:val="00FE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579A09"/>
  <w15:chartTrackingRefBased/>
  <w15:docId w15:val="{D003CD98-9AC2-7D4B-9688-95AFC82BB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semiHidden/>
    <w:unhideWhenUsed/>
    <w:qFormat/>
    <w:rsid w:val="00AC03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7A0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A05"/>
    <w:rPr>
      <w:rFonts w:ascii="Times New Roman" w:eastAsiaTheme="minorEastAsia" w:hAnsi="Times New Roman" w:cs="Times New Roman"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474598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hirenpagarani/Downloads/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9CA42C-449B-F84F-AC0C-2D078BAF39AD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tf16392796_win32.dotx</Template>
  <TotalTime>2</TotalTime>
  <Pages>6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2020-10-23T00:23:00Z</cp:lastPrinted>
  <dcterms:created xsi:type="dcterms:W3CDTF">2020-10-23T00:23:00Z</dcterms:created>
  <dcterms:modified xsi:type="dcterms:W3CDTF">2020-10-23T01:19:00Z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documentId_7467</vt:lpwstr>
  </property>
  <property fmtid="{D5CDD505-2E9C-101B-9397-08002B2CF9AE}" pid="3" name="grammarly_documentContext">
    <vt:lpwstr>{"goals":[],"domain":"general","emotions":[],"dialect":"american"}</vt:lpwstr>
  </property>
</Properties>
</file>